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083E3" w14:textId="77777777" w:rsidR="00220B9B" w:rsidRDefault="000E0B2C" w:rsidP="00220B9B">
      <w:r>
        <w:rPr>
          <w:noProof/>
        </w:rPr>
        <mc:AlternateContent>
          <mc:Choice Requires="wps">
            <w:drawing>
              <wp:anchor distT="0" distB="0" distL="114300" distR="114300" simplePos="0" relativeHeight="251710464" behindDoc="1" locked="0" layoutInCell="1" allowOverlap="1" wp14:anchorId="5873A747" wp14:editId="67E53A03">
                <wp:simplePos x="0" y="0"/>
                <wp:positionH relativeFrom="column">
                  <wp:posOffset>-685800</wp:posOffset>
                </wp:positionH>
                <wp:positionV relativeFrom="paragraph">
                  <wp:posOffset>-653052</wp:posOffset>
                </wp:positionV>
                <wp:extent cx="7772400" cy="7748909"/>
                <wp:effectExtent l="0" t="0" r="0" b="444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774890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693CCD" w14:textId="77777777" w:rsidR="00B12B10" w:rsidRDefault="00B12B10"/>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73A747" id="Rectangle 1" o:spid="_x0000_s1026" alt="&quot;&quot;" style="position:absolute;left:0;text-align:left;margin-left:-54pt;margin-top:-51.4pt;width:612pt;height:610.15pt;z-index:-2516060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" fillcolor="#14756e [3204]" stroked="f" strokeweight="1pt">
                <v:textbox>
                  <w:txbxContent>
                    <w:p w14:paraId="3C693CCD" w14:textId="77777777" w:rsidR="00B12B10" w:rsidRDefault="00B12B10"/>
                  </w:txbxContent>
                </v:textbox>
              </v:rect>
            </w:pict>
          </mc:Fallback>
        </mc:AlternateContent>
      </w:r>
      <w:r>
        <w:rPr>
          <w:noProof/>
        </w:rPr>
        <mc:AlternateContent>
          <mc:Choice Requires="wps">
            <w:drawing>
              <wp:anchor distT="0" distB="0" distL="114300" distR="114300" simplePos="0" relativeHeight="251711488" behindDoc="1" locked="0" layoutInCell="1" allowOverlap="1" wp14:anchorId="5FEF8285" wp14:editId="026F04B5">
                <wp:simplePos x="0" y="0"/>
                <wp:positionH relativeFrom="column">
                  <wp:posOffset>-685800</wp:posOffset>
                </wp:positionH>
                <wp:positionV relativeFrom="paragraph">
                  <wp:posOffset>4526707</wp:posOffset>
                </wp:positionV>
                <wp:extent cx="464185" cy="2614503"/>
                <wp:effectExtent l="0" t="0" r="0" b="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4185" cy="2614503"/>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D17FC" id="Rectangle 3" o:spid="_x0000_s1026" alt="&quot;&quot;" style="position:absolute;margin-left:-54pt;margin-top:356.45pt;width:36.55pt;height:205.8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" fillcolor="#f2f2f2" stroked="f" strokeweight="1pt">
                <v:fill opacity="32896f"/>
              </v:rect>
            </w:pict>
          </mc:Fallback>
        </mc:AlternateContent>
      </w:r>
      <w:r>
        <w:rPr>
          <w:noProof/>
        </w:rPr>
        <w:drawing>
          <wp:anchor distT="0" distB="0" distL="114300" distR="114300" simplePos="0" relativeHeight="251712512" behindDoc="1" locked="0" layoutInCell="1" allowOverlap="1" wp14:anchorId="781445CE" wp14:editId="3CC6D691">
            <wp:simplePos x="0" y="0"/>
            <wp:positionH relativeFrom="column">
              <wp:posOffset>-685800</wp:posOffset>
            </wp:positionH>
            <wp:positionV relativeFrom="paragraph">
              <wp:posOffset>-631190</wp:posOffset>
            </wp:positionV>
            <wp:extent cx="7772400" cy="5159802"/>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59802"/>
                    </a:xfrm>
                    <a:prstGeom prst="rect">
                      <a:avLst/>
                    </a:prstGeom>
                    <a:ln>
                      <a:noFill/>
                    </a:ln>
                    <a:extLst>
                      <a:ext uri="{53640926-AAD7-44D8-BBD7-CCE9431645EC}">
                        <a14:shadowObscured xmlns:a14="http://schemas.microsoft.com/office/drawing/2010/main"/>
                      </a:ext>
                    </a:extLst>
                  </pic:spPr>
                </pic:pic>
              </a:graphicData>
            </a:graphic>
          </wp:anchor>
        </w:drawing>
      </w:r>
    </w:p>
    <w:tbl>
      <w:tblPr>
        <w:tblW w:w="9498" w:type="dxa"/>
        <w:tblCellMar>
          <w:left w:w="0" w:type="dxa"/>
          <w:right w:w="0" w:type="dxa"/>
        </w:tblCellMar>
        <w:tblLook w:val="04A0" w:firstRow="1" w:lastRow="0" w:firstColumn="1" w:lastColumn="0" w:noHBand="0" w:noVBand="1"/>
      </w:tblPr>
      <w:tblGrid>
        <w:gridCol w:w="9498"/>
      </w:tblGrid>
      <w:tr w:rsidR="001F494C" w14:paraId="11A2F9C1" w14:textId="77777777" w:rsidTr="001F494C">
        <w:trPr>
          <w:trHeight w:val="3168"/>
        </w:trPr>
        <w:tc>
          <w:tcPr>
            <w:tcW w:w="9498" w:type="dxa"/>
            <w:tcMar>
              <w:top w:w="7200" w:type="dxa"/>
            </w:tcMar>
            <w:vAlign w:val="bottom"/>
          </w:tcPr>
          <w:p w14:paraId="2B204E7E" w14:textId="52CAA3ED" w:rsidR="001F494C" w:rsidRPr="008178B9" w:rsidRDefault="00A94DA1" w:rsidP="00D528B9">
            <w:pPr>
              <w:pStyle w:val="Title"/>
              <w:rPr>
                <w:color w:val="FFFFFF"/>
              </w:rPr>
            </w:pPr>
            <w:r w:rsidRPr="008178B9">
              <w:rPr>
                <w:color w:val="FFFFFF"/>
              </w:rPr>
              <w:t>CS 1</w:t>
            </w:r>
            <w:r>
              <w:rPr>
                <w:color w:val="FFFFFF"/>
              </w:rPr>
              <w:t>103</w:t>
            </w:r>
            <w:r w:rsidRPr="008178B9">
              <w:rPr>
                <w:color w:val="FFFFFF"/>
              </w:rPr>
              <w:t xml:space="preserve"> - FR0</w:t>
            </w:r>
            <w:r>
              <w:rPr>
                <w:color w:val="FFFFFF"/>
              </w:rPr>
              <w:t>2</w:t>
            </w:r>
            <w:r w:rsidRPr="008178B9">
              <w:rPr>
                <w:color w:val="FFFFFF"/>
              </w:rPr>
              <w:t>B</w:t>
            </w:r>
            <w:r w:rsidR="001F494C" w:rsidRPr="008178B9">
              <w:rPr>
                <w:color w:val="FFFFFF"/>
              </w:rPr>
              <w:t xml:space="preserve"> </w:t>
            </w:r>
          </w:p>
          <w:p w14:paraId="11700600" w14:textId="7B372EDE" w:rsidR="001F494C" w:rsidRDefault="001F494C" w:rsidP="00D528B9">
            <w:pPr>
              <w:pStyle w:val="Subtitle"/>
            </w:pPr>
            <w:r w:rsidRPr="008178B9">
              <w:rPr>
                <w:color w:val="FFFFFF"/>
              </w:rPr>
              <w:t xml:space="preserve">Assignment </w:t>
            </w:r>
            <w:r w:rsidR="00A94DA1">
              <w:rPr>
                <w:color w:val="FFFFFF"/>
              </w:rPr>
              <w:t>4</w:t>
            </w:r>
          </w:p>
        </w:tc>
      </w:tr>
      <w:tr w:rsidR="001F494C" w14:paraId="2AA674AE" w14:textId="77777777" w:rsidTr="001F494C">
        <w:tc>
          <w:tcPr>
            <w:tcW w:w="9498" w:type="dxa"/>
            <w:tcMar>
              <w:top w:w="454" w:type="dxa"/>
            </w:tcMar>
          </w:tcPr>
          <w:p w14:paraId="34542D17" w14:textId="77777777" w:rsidR="001F494C" w:rsidRPr="003B4B46" w:rsidRDefault="003B4B46" w:rsidP="00D528B9">
            <w:pPr>
              <w:pStyle w:val="Introduction"/>
              <w:rPr>
                <w:sz w:val="44"/>
                <w:szCs w:val="44"/>
              </w:rPr>
            </w:pPr>
            <w:r w:rsidRPr="003B4B46">
              <w:rPr>
                <w:sz w:val="44"/>
                <w:szCs w:val="44"/>
              </w:rPr>
              <w:t>By Ngoc Phuong Anh Nguyen - 3712361</w:t>
            </w:r>
          </w:p>
          <w:p w14:paraId="1C52AC3E" w14:textId="2913E65E" w:rsidR="001F494C" w:rsidRPr="00D528B9" w:rsidRDefault="00A94DA1" w:rsidP="00D528B9">
            <w:pPr>
              <w:pStyle w:val="Author"/>
            </w:pPr>
            <w:r>
              <w:rPr>
                <w:sz w:val="36"/>
                <w:szCs w:val="36"/>
              </w:rPr>
              <w:t>March</w:t>
            </w:r>
            <w:r w:rsidR="003B4B46" w:rsidRPr="003B4B46">
              <w:rPr>
                <w:sz w:val="36"/>
                <w:szCs w:val="36"/>
              </w:rPr>
              <w:t xml:space="preserve"> 2021</w:t>
            </w:r>
          </w:p>
        </w:tc>
      </w:tr>
    </w:tbl>
    <w:p w14:paraId="4ED70CDA" w14:textId="77777777" w:rsidR="00C86B2A" w:rsidRDefault="00C86B2A" w:rsidP="00220B9B">
      <w:pPr>
        <w:sectPr w:rsidR="00C86B2A" w:rsidSect="003129F0">
          <w:type w:val="continuous"/>
          <w:pgSz w:w="12240" w:h="15840" w:code="1"/>
          <w:pgMar w:top="994" w:right="1080" w:bottom="720" w:left="1080" w:header="706" w:footer="706" w:gutter="0"/>
          <w:cols w:space="851"/>
          <w:docGrid w:linePitch="360"/>
        </w:sectPr>
      </w:pPr>
    </w:p>
    <w:p w14:paraId="2B14F8A3" w14:textId="49A21371" w:rsidR="00CB7AC7" w:rsidRDefault="00A94DA1" w:rsidP="00CB7AC7">
      <w:pPr>
        <w:pStyle w:val="Heading1"/>
        <w:rPr>
          <w:rStyle w:val="Heading1Char"/>
          <w:b/>
          <w:bCs/>
        </w:rPr>
      </w:pPr>
      <w:r>
        <w:rPr>
          <w:rStyle w:val="Heading1Char"/>
          <w:b/>
          <w:bCs/>
        </w:rPr>
        <w:lastRenderedPageBreak/>
        <w:t>Problems:</w:t>
      </w:r>
    </w:p>
    <w:p w14:paraId="78D9E06F" w14:textId="77777777" w:rsidR="00A94DA1" w:rsidRDefault="00A94DA1" w:rsidP="00A94DA1">
      <w:pPr>
        <w:keepNext/>
        <w:jc w:val="center"/>
      </w:pPr>
      <w:r w:rsidRPr="00A94DA1">
        <w:rPr>
          <w:noProof/>
        </w:rPr>
        <w:drawing>
          <wp:inline distT="0" distB="0" distL="0" distR="0" wp14:anchorId="0A2B9018" wp14:editId="1B35A0B5">
            <wp:extent cx="6400800" cy="6457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6457315"/>
                    </a:xfrm>
                    <a:prstGeom prst="rect">
                      <a:avLst/>
                    </a:prstGeom>
                  </pic:spPr>
                </pic:pic>
              </a:graphicData>
            </a:graphic>
          </wp:inline>
        </w:drawing>
      </w:r>
    </w:p>
    <w:p w14:paraId="72B658A5" w14:textId="5571E04B" w:rsidR="00F42E7A" w:rsidRDefault="00A94DA1" w:rsidP="00A94DA1">
      <w:pPr>
        <w:pStyle w:val="Caption"/>
        <w:jc w:val="center"/>
      </w:pPr>
      <w:r>
        <w:t xml:space="preserve">Figure </w:t>
      </w:r>
      <w:r w:rsidRPr="00623A2C">
        <w:t>P7.56</w:t>
      </w:r>
      <w:r>
        <w:t>:</w:t>
      </w:r>
      <w:r w:rsidRPr="00623A2C">
        <w:t xml:space="preserve"> T</w:t>
      </w:r>
      <w:r>
        <w:t>he</w:t>
      </w:r>
      <w:r w:rsidRPr="00623A2C">
        <w:t xml:space="preserve"> C</w:t>
      </w:r>
      <w:r>
        <w:t>h</w:t>
      </w:r>
      <w:r w:rsidRPr="00623A2C">
        <w:t>07_F</w:t>
      </w:r>
      <w:r>
        <w:t>act</w:t>
      </w:r>
      <w:r w:rsidRPr="00623A2C">
        <w:t xml:space="preserve"> ERD</w:t>
      </w:r>
    </w:p>
    <w:p w14:paraId="76C151CA" w14:textId="77777777" w:rsidR="00A94DA1" w:rsidRDefault="00A94DA1">
      <w:pPr>
        <w:jc w:val="left"/>
        <w:rPr>
          <w:b/>
          <w:bCs/>
          <w:sz w:val="28"/>
          <w:szCs w:val="40"/>
        </w:rPr>
      </w:pPr>
      <w:r>
        <w:br w:type="page"/>
      </w:r>
    </w:p>
    <w:p w14:paraId="61CE499E" w14:textId="384C286C" w:rsidR="00A94DA1" w:rsidRDefault="00782DD0" w:rsidP="00A94DA1">
      <w:pPr>
        <w:pStyle w:val="Heading2"/>
      </w:pPr>
      <w:r>
        <w:lastRenderedPageBreak/>
        <w:t xml:space="preserve">Problem 60: </w:t>
      </w:r>
      <w:r w:rsidR="00A94DA1">
        <w:t>Write a query to display the different years in which books have been published. Include each year only once and sort the results by year (Figure P7.60).</w:t>
      </w:r>
    </w:p>
    <w:p w14:paraId="4B8FE2FE" w14:textId="77777777" w:rsidR="00A94DA1" w:rsidRDefault="00A94DA1" w:rsidP="00A94DA1">
      <w:pPr>
        <w:keepNext/>
        <w:jc w:val="center"/>
      </w:pPr>
      <w:r w:rsidRPr="00A94DA1">
        <w:rPr>
          <w:noProof/>
        </w:rPr>
        <w:drawing>
          <wp:inline distT="0" distB="0" distL="0" distR="0" wp14:anchorId="42473AE0" wp14:editId="7EEC65E2">
            <wp:extent cx="6400800" cy="1859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859280"/>
                    </a:xfrm>
                    <a:prstGeom prst="rect">
                      <a:avLst/>
                    </a:prstGeom>
                  </pic:spPr>
                </pic:pic>
              </a:graphicData>
            </a:graphic>
          </wp:inline>
        </w:drawing>
      </w:r>
    </w:p>
    <w:p w14:paraId="08209A3B" w14:textId="639B19D8" w:rsidR="00A94DA1" w:rsidRDefault="00A94DA1" w:rsidP="00A94DA1">
      <w:pPr>
        <w:pStyle w:val="Caption"/>
        <w:jc w:val="center"/>
      </w:pPr>
      <w:r w:rsidRPr="00C12477">
        <w:t>Figure</w:t>
      </w:r>
      <w:r>
        <w:t xml:space="preserve"> </w:t>
      </w:r>
      <w:r w:rsidRPr="00C12477">
        <w:t xml:space="preserve">P7.60: Sample </w:t>
      </w:r>
      <w:r w:rsidR="00782DD0">
        <w:t>o</w:t>
      </w:r>
      <w:r w:rsidRPr="00C12477">
        <w:t>utput of Query 60</w:t>
      </w:r>
    </w:p>
    <w:p w14:paraId="1ACE1D2C" w14:textId="74545BB6" w:rsidR="001A6A17" w:rsidRDefault="001A6A17" w:rsidP="00E360C4">
      <w:pPr>
        <w:pStyle w:val="Code"/>
      </w:pPr>
      <w:r w:rsidRPr="001A6A17">
        <w:t>select distinct BOOK_YEAR from BOOK order by BOOK_YEAR</w:t>
      </w:r>
      <w:r w:rsidR="001F5FF4" w:rsidRPr="001F5FF4">
        <w:t xml:space="preserve"> </w:t>
      </w:r>
      <w:proofErr w:type="spellStart"/>
      <w:proofErr w:type="gramStart"/>
      <w:r w:rsidR="001F5FF4" w:rsidRPr="001F5FF4">
        <w:t>asc</w:t>
      </w:r>
      <w:proofErr w:type="spellEnd"/>
      <w:r w:rsidRPr="001A6A17">
        <w:t>;</w:t>
      </w:r>
      <w:proofErr w:type="gramEnd"/>
    </w:p>
    <w:p w14:paraId="31072D3D" w14:textId="77777777" w:rsidR="001A6A17" w:rsidRDefault="001A6A17" w:rsidP="001A6A17">
      <w:pPr>
        <w:keepNext/>
        <w:jc w:val="center"/>
      </w:pPr>
      <w:r w:rsidRPr="001A6A17">
        <w:rPr>
          <w:noProof/>
        </w:rPr>
        <w:drawing>
          <wp:inline distT="0" distB="0" distL="0" distR="0" wp14:anchorId="33EB42D6" wp14:editId="636FD10D">
            <wp:extent cx="1305107" cy="100979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107" cy="1009791"/>
                    </a:xfrm>
                    <a:prstGeom prst="rect">
                      <a:avLst/>
                    </a:prstGeom>
                  </pic:spPr>
                </pic:pic>
              </a:graphicData>
            </a:graphic>
          </wp:inline>
        </w:drawing>
      </w:r>
    </w:p>
    <w:p w14:paraId="0D8E9FC7" w14:textId="3556B452" w:rsidR="001A6A17" w:rsidRDefault="001A6A17" w:rsidP="001A6A17">
      <w:pPr>
        <w:pStyle w:val="Caption"/>
        <w:jc w:val="center"/>
      </w:pPr>
      <w:r>
        <w:t xml:space="preserve">Figure </w:t>
      </w:r>
      <w:fldSimple w:instr=" SEQ Figure \* ARABIC ">
        <w:r w:rsidR="00A56B73">
          <w:rPr>
            <w:noProof/>
          </w:rPr>
          <w:t>1</w:t>
        </w:r>
      </w:fldSimple>
      <w:r>
        <w:t>: Output result of Query 60</w:t>
      </w:r>
    </w:p>
    <w:p w14:paraId="756B59C5" w14:textId="77777777" w:rsidR="009719F1" w:rsidRPr="009719F1" w:rsidRDefault="009719F1" w:rsidP="009719F1"/>
    <w:p w14:paraId="2085E865" w14:textId="0B84F62E" w:rsidR="00782DD0" w:rsidRDefault="00782DD0" w:rsidP="00782DD0">
      <w:pPr>
        <w:pStyle w:val="Heading2"/>
      </w:pPr>
      <w:r>
        <w:t>Problem 61: Write a query to display the different subjects on which FACT has books. Include each subject only once and sort the results by subject (Figure P7.61).</w:t>
      </w:r>
    </w:p>
    <w:p w14:paraId="45032FF1" w14:textId="77777777" w:rsidR="00782DD0" w:rsidRDefault="00782DD0" w:rsidP="00782DD0">
      <w:pPr>
        <w:keepNext/>
        <w:jc w:val="center"/>
      </w:pPr>
      <w:r w:rsidRPr="00782DD0">
        <w:rPr>
          <w:noProof/>
        </w:rPr>
        <w:drawing>
          <wp:inline distT="0" distB="0" distL="0" distR="0" wp14:anchorId="5425BAF8" wp14:editId="60076E48">
            <wp:extent cx="6400800" cy="1434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434465"/>
                    </a:xfrm>
                    <a:prstGeom prst="rect">
                      <a:avLst/>
                    </a:prstGeom>
                  </pic:spPr>
                </pic:pic>
              </a:graphicData>
            </a:graphic>
          </wp:inline>
        </w:drawing>
      </w:r>
    </w:p>
    <w:p w14:paraId="06E4E8A1" w14:textId="60316307" w:rsidR="00782DD0" w:rsidRDefault="00782DD0" w:rsidP="00782DD0">
      <w:pPr>
        <w:pStyle w:val="Caption"/>
        <w:jc w:val="center"/>
      </w:pPr>
      <w:r>
        <w:t>Figure P7.61: Sample o</w:t>
      </w:r>
      <w:r w:rsidRPr="00C12477">
        <w:t>utput of Query 6</w:t>
      </w:r>
      <w:r>
        <w:t>1</w:t>
      </w:r>
    </w:p>
    <w:p w14:paraId="61B0EEFD" w14:textId="56AD5989" w:rsidR="009719F1" w:rsidRDefault="009719F1" w:rsidP="00E360C4">
      <w:pPr>
        <w:pStyle w:val="Code"/>
      </w:pPr>
      <w:r w:rsidRPr="009719F1">
        <w:t>select distinct BOOK_SUBJECT from BOOK order by BOOK_SUBJECT</w:t>
      </w:r>
      <w:r w:rsidR="001F5FF4" w:rsidRPr="001F5FF4">
        <w:t xml:space="preserve"> </w:t>
      </w:r>
      <w:proofErr w:type="spellStart"/>
      <w:proofErr w:type="gramStart"/>
      <w:r w:rsidR="001F5FF4" w:rsidRPr="001F5FF4">
        <w:t>asc</w:t>
      </w:r>
      <w:proofErr w:type="spellEnd"/>
      <w:r w:rsidRPr="009719F1">
        <w:t>;</w:t>
      </w:r>
      <w:proofErr w:type="gramEnd"/>
    </w:p>
    <w:p w14:paraId="4B89D71A" w14:textId="77777777" w:rsidR="009719F1" w:rsidRDefault="009719F1" w:rsidP="009719F1">
      <w:pPr>
        <w:keepNext/>
        <w:jc w:val="center"/>
      </w:pPr>
      <w:r w:rsidRPr="009719F1">
        <w:rPr>
          <w:noProof/>
        </w:rPr>
        <w:drawing>
          <wp:inline distT="0" distB="0" distL="0" distR="0" wp14:anchorId="70640B35" wp14:editId="490EE06C">
            <wp:extent cx="1619476" cy="990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990738"/>
                    </a:xfrm>
                    <a:prstGeom prst="rect">
                      <a:avLst/>
                    </a:prstGeom>
                  </pic:spPr>
                </pic:pic>
              </a:graphicData>
            </a:graphic>
          </wp:inline>
        </w:drawing>
      </w:r>
    </w:p>
    <w:p w14:paraId="69ABD1C8" w14:textId="4E434952" w:rsidR="009719F1" w:rsidRDefault="009719F1" w:rsidP="009719F1">
      <w:pPr>
        <w:pStyle w:val="Caption"/>
        <w:jc w:val="center"/>
      </w:pPr>
      <w:r>
        <w:t xml:space="preserve">Figure </w:t>
      </w:r>
      <w:fldSimple w:instr=" SEQ Figure \* ARABIC ">
        <w:r w:rsidR="00A56B73">
          <w:rPr>
            <w:noProof/>
          </w:rPr>
          <w:t>2</w:t>
        </w:r>
      </w:fldSimple>
      <w:r>
        <w:t xml:space="preserve">: </w:t>
      </w:r>
      <w:r w:rsidRPr="003D023D">
        <w:t>Output result of Query 6</w:t>
      </w:r>
      <w:r>
        <w:t>1</w:t>
      </w:r>
    </w:p>
    <w:p w14:paraId="7B0208C1" w14:textId="77777777" w:rsidR="009719F1" w:rsidRDefault="009719F1">
      <w:pPr>
        <w:jc w:val="left"/>
        <w:rPr>
          <w:iCs/>
          <w:szCs w:val="18"/>
        </w:rPr>
      </w:pPr>
      <w:r>
        <w:br w:type="page"/>
      </w:r>
    </w:p>
    <w:p w14:paraId="1FFCE479" w14:textId="01DF8217" w:rsidR="009719F1" w:rsidRDefault="009719F1" w:rsidP="009719F1">
      <w:pPr>
        <w:pStyle w:val="Heading2"/>
      </w:pPr>
      <w:r>
        <w:lastRenderedPageBreak/>
        <w:t>Problem 65: Write a query to display the book number, title, and cost for all books that cost $59.95 sorted by book number (Figure P7.65).</w:t>
      </w:r>
    </w:p>
    <w:p w14:paraId="58FA0018" w14:textId="77777777" w:rsidR="009719F1" w:rsidRDefault="009719F1" w:rsidP="009719F1">
      <w:pPr>
        <w:keepNext/>
        <w:jc w:val="center"/>
      </w:pPr>
      <w:r w:rsidRPr="009719F1">
        <w:rPr>
          <w:noProof/>
        </w:rPr>
        <w:drawing>
          <wp:inline distT="0" distB="0" distL="0" distR="0" wp14:anchorId="6EA49702" wp14:editId="100BC33A">
            <wp:extent cx="6400800" cy="1409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409700"/>
                    </a:xfrm>
                    <a:prstGeom prst="rect">
                      <a:avLst/>
                    </a:prstGeom>
                  </pic:spPr>
                </pic:pic>
              </a:graphicData>
            </a:graphic>
          </wp:inline>
        </w:drawing>
      </w:r>
    </w:p>
    <w:p w14:paraId="768E62D3" w14:textId="467C48B8" w:rsidR="009719F1" w:rsidRDefault="009719F1" w:rsidP="009719F1">
      <w:pPr>
        <w:pStyle w:val="Caption"/>
        <w:jc w:val="center"/>
      </w:pPr>
      <w:r>
        <w:t>Figure P7.65: Sample o</w:t>
      </w:r>
      <w:r w:rsidRPr="00C12477">
        <w:t>utput of Query 6</w:t>
      </w:r>
      <w:r>
        <w:t>5</w:t>
      </w:r>
    </w:p>
    <w:p w14:paraId="28FE8699" w14:textId="0FD08A5D" w:rsidR="009719F1" w:rsidRDefault="009719F1" w:rsidP="00E360C4">
      <w:pPr>
        <w:pStyle w:val="Code"/>
      </w:pPr>
      <w:r w:rsidRPr="009719F1">
        <w:t>select BOOK_NUM, BOOK_TITLE, BOOK_COST from BOOK where BOOK_COST = 59.95 order by BOOK_NUM</w:t>
      </w:r>
      <w:r w:rsidR="002276DC" w:rsidRPr="002276DC">
        <w:t xml:space="preserve"> </w:t>
      </w:r>
      <w:proofErr w:type="spellStart"/>
      <w:proofErr w:type="gramStart"/>
      <w:r w:rsidR="002276DC" w:rsidRPr="002276DC">
        <w:t>asc</w:t>
      </w:r>
      <w:proofErr w:type="spellEnd"/>
      <w:r w:rsidRPr="009719F1">
        <w:t>;</w:t>
      </w:r>
      <w:proofErr w:type="gramEnd"/>
    </w:p>
    <w:p w14:paraId="64128D11" w14:textId="77777777" w:rsidR="009719F1" w:rsidRDefault="009719F1" w:rsidP="009719F1">
      <w:pPr>
        <w:keepNext/>
        <w:jc w:val="center"/>
      </w:pPr>
      <w:r w:rsidRPr="009719F1">
        <w:rPr>
          <w:noProof/>
        </w:rPr>
        <w:drawing>
          <wp:inline distT="0" distB="0" distL="0" distR="0" wp14:anchorId="525D380D" wp14:editId="5D3C3A37">
            <wp:extent cx="4191585" cy="1162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585" cy="1162212"/>
                    </a:xfrm>
                    <a:prstGeom prst="rect">
                      <a:avLst/>
                    </a:prstGeom>
                  </pic:spPr>
                </pic:pic>
              </a:graphicData>
            </a:graphic>
          </wp:inline>
        </w:drawing>
      </w:r>
    </w:p>
    <w:p w14:paraId="5CE7EB8A" w14:textId="75F045D7" w:rsidR="009719F1" w:rsidRDefault="009719F1" w:rsidP="009719F1">
      <w:pPr>
        <w:pStyle w:val="Caption"/>
        <w:jc w:val="center"/>
      </w:pPr>
      <w:r>
        <w:t xml:space="preserve">Figure </w:t>
      </w:r>
      <w:fldSimple w:instr=" SEQ Figure \* ARABIC ">
        <w:r w:rsidR="00A56B73">
          <w:rPr>
            <w:noProof/>
          </w:rPr>
          <w:t>3</w:t>
        </w:r>
      </w:fldSimple>
      <w:r w:rsidRPr="00C046B6">
        <w:t>: Output result of Query 6</w:t>
      </w:r>
      <w:r>
        <w:t>5</w:t>
      </w:r>
    </w:p>
    <w:p w14:paraId="10D213EA" w14:textId="6652ABA2" w:rsidR="009719F1" w:rsidRDefault="009719F1" w:rsidP="009719F1"/>
    <w:p w14:paraId="0C8F4577" w14:textId="55988E28" w:rsidR="009719F1" w:rsidRDefault="009F0A81" w:rsidP="009719F1">
      <w:pPr>
        <w:pStyle w:val="Heading2"/>
      </w:pPr>
      <w:r>
        <w:t>Problem 72: Write a query to display the patron ID, first and last name of all patrons who are students, sorted by patron ID (Figure P7.72). (44 rows)</w:t>
      </w:r>
    </w:p>
    <w:p w14:paraId="4EB63CAC" w14:textId="77777777" w:rsidR="009F0A81" w:rsidRDefault="009F0A81" w:rsidP="009F0A81">
      <w:pPr>
        <w:keepNext/>
        <w:jc w:val="center"/>
      </w:pPr>
      <w:r w:rsidRPr="009F0A81">
        <w:rPr>
          <w:noProof/>
        </w:rPr>
        <w:drawing>
          <wp:inline distT="0" distB="0" distL="0" distR="0" wp14:anchorId="0F7A9908" wp14:editId="3324CB30">
            <wp:extent cx="6400800" cy="2468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468245"/>
                    </a:xfrm>
                    <a:prstGeom prst="rect">
                      <a:avLst/>
                    </a:prstGeom>
                  </pic:spPr>
                </pic:pic>
              </a:graphicData>
            </a:graphic>
          </wp:inline>
        </w:drawing>
      </w:r>
    </w:p>
    <w:p w14:paraId="5892897E" w14:textId="7903AE93" w:rsidR="009F0A81" w:rsidRDefault="009F0A81" w:rsidP="009F0A81">
      <w:pPr>
        <w:pStyle w:val="Caption"/>
        <w:jc w:val="center"/>
      </w:pPr>
      <w:r w:rsidRPr="00445EFD">
        <w:t>Figure P7.</w:t>
      </w:r>
      <w:r>
        <w:t>72</w:t>
      </w:r>
      <w:r w:rsidRPr="00445EFD">
        <w:t xml:space="preserve">: Sample output of Query </w:t>
      </w:r>
      <w:r>
        <w:t>72</w:t>
      </w:r>
    </w:p>
    <w:p w14:paraId="1D4D2388" w14:textId="1489BCBB" w:rsidR="00E360C4" w:rsidRDefault="00E360C4" w:rsidP="00E360C4">
      <w:pPr>
        <w:pStyle w:val="Code"/>
      </w:pPr>
      <w:r w:rsidRPr="00E360C4">
        <w:t>select PAT_ID, PAT_FNAME, PAT_LNAME from PATRON where PAT_TYPE = "student" order by PAT_ID</w:t>
      </w:r>
      <w:r w:rsidR="002276DC" w:rsidRPr="002276DC">
        <w:t xml:space="preserve"> </w:t>
      </w:r>
      <w:proofErr w:type="spellStart"/>
      <w:proofErr w:type="gramStart"/>
      <w:r w:rsidR="002276DC" w:rsidRPr="002276DC">
        <w:t>asc</w:t>
      </w:r>
      <w:proofErr w:type="spellEnd"/>
      <w:r w:rsidRPr="00E360C4">
        <w:t>;</w:t>
      </w:r>
      <w:proofErr w:type="gramEnd"/>
    </w:p>
    <w:p w14:paraId="32761F21" w14:textId="77777777" w:rsidR="00E360C4" w:rsidRPr="00E360C4" w:rsidRDefault="00E360C4" w:rsidP="00E360C4"/>
    <w:p w14:paraId="18CC4DFD" w14:textId="77777777" w:rsidR="00E360C4" w:rsidRDefault="00E360C4">
      <w:pPr>
        <w:jc w:val="left"/>
        <w:rPr>
          <w:rFonts w:ascii="Courier New" w:hAnsi="Courier New"/>
          <w:color w:val="3A3A3A" w:themeColor="accent6"/>
        </w:rPr>
      </w:pPr>
      <w:r>
        <w:br w:type="page"/>
      </w:r>
    </w:p>
    <w:p w14:paraId="7AA77707" w14:textId="77777777" w:rsidR="000E0024" w:rsidRDefault="00E360C4" w:rsidP="000E0024">
      <w:pPr>
        <w:jc w:val="center"/>
      </w:pPr>
      <w:r w:rsidRPr="00E360C4">
        <w:rPr>
          <w:noProof/>
        </w:rPr>
        <w:lastRenderedPageBreak/>
        <w:drawing>
          <wp:inline distT="0" distB="0" distL="0" distR="0" wp14:anchorId="72813018" wp14:editId="09E62275">
            <wp:extent cx="2423160" cy="401910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3160" cy="4019103"/>
                    </a:xfrm>
                    <a:prstGeom prst="rect">
                      <a:avLst/>
                    </a:prstGeom>
                  </pic:spPr>
                </pic:pic>
              </a:graphicData>
            </a:graphic>
          </wp:inline>
        </w:drawing>
      </w:r>
    </w:p>
    <w:p w14:paraId="5085EC46" w14:textId="6D1929B3" w:rsidR="009F0A81" w:rsidRDefault="000E0024" w:rsidP="000E0024">
      <w:pPr>
        <w:pStyle w:val="Caption"/>
        <w:jc w:val="center"/>
      </w:pPr>
      <w:r>
        <w:t xml:space="preserve">Figure </w:t>
      </w:r>
      <w:fldSimple w:instr=" SEQ Figure \* ARABIC ">
        <w:r w:rsidR="00A56B73">
          <w:rPr>
            <w:noProof/>
          </w:rPr>
          <w:t>4</w:t>
        </w:r>
      </w:fldSimple>
      <w:r w:rsidRPr="009262E4">
        <w:t xml:space="preserve">: Output result of Query </w:t>
      </w:r>
      <w:r>
        <w:t>72 (Part 1)</w:t>
      </w:r>
    </w:p>
    <w:p w14:paraId="4A42F1D2" w14:textId="77777777" w:rsidR="000E0024" w:rsidRDefault="000E0024" w:rsidP="000E0024">
      <w:pPr>
        <w:keepNext/>
        <w:jc w:val="center"/>
      </w:pPr>
      <w:r w:rsidRPr="000E0024">
        <w:rPr>
          <w:noProof/>
        </w:rPr>
        <w:drawing>
          <wp:inline distT="0" distB="0" distL="0" distR="0" wp14:anchorId="7AD5283E" wp14:editId="114B9AEB">
            <wp:extent cx="2423160" cy="42530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3160" cy="4253062"/>
                    </a:xfrm>
                    <a:prstGeom prst="rect">
                      <a:avLst/>
                    </a:prstGeom>
                  </pic:spPr>
                </pic:pic>
              </a:graphicData>
            </a:graphic>
          </wp:inline>
        </w:drawing>
      </w:r>
    </w:p>
    <w:p w14:paraId="4431D5B8" w14:textId="1BD653E8" w:rsidR="000E0024" w:rsidRPr="000E0024" w:rsidRDefault="000E0024" w:rsidP="000E0024">
      <w:pPr>
        <w:pStyle w:val="Caption"/>
        <w:jc w:val="center"/>
      </w:pPr>
      <w:r>
        <w:t xml:space="preserve">Figure </w:t>
      </w:r>
      <w:fldSimple w:instr=" SEQ Figure \* ARABIC ">
        <w:r w:rsidR="00A56B73">
          <w:rPr>
            <w:noProof/>
          </w:rPr>
          <w:t>5</w:t>
        </w:r>
      </w:fldSimple>
      <w:r w:rsidRPr="003909F4">
        <w:t xml:space="preserve">: Output result of Query 72 (Part </w:t>
      </w:r>
      <w:r>
        <w:t>2</w:t>
      </w:r>
      <w:r w:rsidRPr="003909F4">
        <w:t>)</w:t>
      </w:r>
    </w:p>
    <w:p w14:paraId="68CB77FD" w14:textId="14AB9F48" w:rsidR="009F0A81" w:rsidRDefault="009F0A81" w:rsidP="000E0024">
      <w:pPr>
        <w:pStyle w:val="Heading2"/>
      </w:pPr>
      <w:r>
        <w:lastRenderedPageBreak/>
        <w:t>Problem 73:</w:t>
      </w:r>
      <w:r w:rsidR="000E0024">
        <w:t xml:space="preserve"> Write a query to display the patron ID, first and last name, and patron type for all patrons whose last name begins with the letter “C,” sorted by patron ID (Figure P7.73).</w:t>
      </w:r>
    </w:p>
    <w:p w14:paraId="644EBF21" w14:textId="77777777" w:rsidR="002276DC" w:rsidRDefault="002276DC" w:rsidP="002276DC">
      <w:pPr>
        <w:keepNext/>
        <w:jc w:val="center"/>
      </w:pPr>
      <w:r w:rsidRPr="002276DC">
        <w:rPr>
          <w:noProof/>
        </w:rPr>
        <w:drawing>
          <wp:inline distT="0" distB="0" distL="0" distR="0" wp14:anchorId="537CD0D3" wp14:editId="022E79DD">
            <wp:extent cx="6400800" cy="139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397635"/>
                    </a:xfrm>
                    <a:prstGeom prst="rect">
                      <a:avLst/>
                    </a:prstGeom>
                  </pic:spPr>
                </pic:pic>
              </a:graphicData>
            </a:graphic>
          </wp:inline>
        </w:drawing>
      </w:r>
    </w:p>
    <w:p w14:paraId="170A5BE9" w14:textId="071C239F" w:rsidR="002276DC" w:rsidRPr="002276DC" w:rsidRDefault="002276DC" w:rsidP="002276DC">
      <w:pPr>
        <w:pStyle w:val="Caption"/>
        <w:jc w:val="center"/>
      </w:pPr>
      <w:r w:rsidRPr="00445EFD">
        <w:t>Figure P7.</w:t>
      </w:r>
      <w:r>
        <w:t>73</w:t>
      </w:r>
      <w:r w:rsidRPr="00445EFD">
        <w:t xml:space="preserve">: Sample output of Query </w:t>
      </w:r>
      <w:r>
        <w:t>73</w:t>
      </w:r>
    </w:p>
    <w:p w14:paraId="45DFB4C0" w14:textId="06C58539" w:rsidR="00041EB8" w:rsidRDefault="00041EB8" w:rsidP="002276DC">
      <w:pPr>
        <w:pStyle w:val="Code"/>
      </w:pPr>
      <w:r w:rsidRPr="00041EB8">
        <w:t xml:space="preserve">select PAT_ID, PAT_FNAME, PAT_LNAME, PAT_TYPE from PATRON where </w:t>
      </w:r>
      <w:proofErr w:type="gramStart"/>
      <w:r w:rsidRPr="00041EB8">
        <w:t>substring(</w:t>
      </w:r>
      <w:proofErr w:type="gramEnd"/>
      <w:r w:rsidRPr="00041EB8">
        <w:t>PAT_LNAME,1,1) = "c" order by PAT_ID</w:t>
      </w:r>
      <w:r w:rsidR="002276DC" w:rsidRPr="002276DC">
        <w:t xml:space="preserve"> </w:t>
      </w:r>
      <w:proofErr w:type="spellStart"/>
      <w:r w:rsidR="002276DC" w:rsidRPr="002276DC">
        <w:t>asc</w:t>
      </w:r>
      <w:proofErr w:type="spellEnd"/>
      <w:r w:rsidRPr="00041EB8">
        <w:t>;</w:t>
      </w:r>
    </w:p>
    <w:p w14:paraId="32426508" w14:textId="77777777" w:rsidR="002276DC" w:rsidRDefault="002276DC" w:rsidP="002276DC">
      <w:pPr>
        <w:keepNext/>
        <w:jc w:val="center"/>
      </w:pPr>
      <w:r w:rsidRPr="002276DC">
        <w:rPr>
          <w:noProof/>
        </w:rPr>
        <w:drawing>
          <wp:inline distT="0" distB="0" distL="0" distR="0" wp14:anchorId="04378A34" wp14:editId="61BD9354">
            <wp:extent cx="3562847" cy="1009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847" cy="1009791"/>
                    </a:xfrm>
                    <a:prstGeom prst="rect">
                      <a:avLst/>
                    </a:prstGeom>
                  </pic:spPr>
                </pic:pic>
              </a:graphicData>
            </a:graphic>
          </wp:inline>
        </w:drawing>
      </w:r>
    </w:p>
    <w:p w14:paraId="25A87479" w14:textId="3412B676" w:rsidR="002276DC" w:rsidRDefault="002276DC" w:rsidP="002276DC">
      <w:pPr>
        <w:pStyle w:val="Caption"/>
        <w:jc w:val="center"/>
      </w:pPr>
      <w:r>
        <w:t xml:space="preserve">Figure </w:t>
      </w:r>
      <w:fldSimple w:instr=" SEQ Figure \* ARABIC ">
        <w:r w:rsidR="00A56B73">
          <w:rPr>
            <w:noProof/>
          </w:rPr>
          <w:t>6</w:t>
        </w:r>
      </w:fldSimple>
      <w:r>
        <w:t xml:space="preserve">: </w:t>
      </w:r>
      <w:r w:rsidRPr="00C91B62">
        <w:t>Output result of Query 7</w:t>
      </w:r>
      <w:r>
        <w:t>3</w:t>
      </w:r>
    </w:p>
    <w:p w14:paraId="5D5FF9FB" w14:textId="77777777" w:rsidR="002276DC" w:rsidRPr="002276DC" w:rsidRDefault="002276DC" w:rsidP="002276DC"/>
    <w:p w14:paraId="0FC04687" w14:textId="4EBD2D17" w:rsidR="009F0A81" w:rsidRDefault="009F0A81" w:rsidP="002276DC">
      <w:pPr>
        <w:pStyle w:val="Heading2"/>
      </w:pPr>
      <w:r>
        <w:t>Problem 74:</w:t>
      </w:r>
      <w:r w:rsidR="002276DC">
        <w:t xml:space="preserve"> Write a query to display the author ID, first and last name of all authors whose year of birth is unknown. Sort the results by author ID (Figure P7.74).</w:t>
      </w:r>
    </w:p>
    <w:p w14:paraId="36355A32" w14:textId="77777777" w:rsidR="002276DC" w:rsidRDefault="002276DC" w:rsidP="002276DC">
      <w:pPr>
        <w:keepNext/>
        <w:jc w:val="center"/>
      </w:pPr>
      <w:r w:rsidRPr="002276DC">
        <w:rPr>
          <w:noProof/>
        </w:rPr>
        <w:drawing>
          <wp:inline distT="0" distB="0" distL="0" distR="0" wp14:anchorId="29514E8B" wp14:editId="65542683">
            <wp:extent cx="6400800" cy="1388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388110"/>
                    </a:xfrm>
                    <a:prstGeom prst="rect">
                      <a:avLst/>
                    </a:prstGeom>
                  </pic:spPr>
                </pic:pic>
              </a:graphicData>
            </a:graphic>
          </wp:inline>
        </w:drawing>
      </w:r>
    </w:p>
    <w:p w14:paraId="4A77B3CE" w14:textId="634F45BC" w:rsidR="002276DC" w:rsidRDefault="002276DC" w:rsidP="002276DC">
      <w:pPr>
        <w:pStyle w:val="Caption"/>
        <w:jc w:val="center"/>
      </w:pPr>
      <w:r w:rsidRPr="00445EFD">
        <w:t>Figure P7.</w:t>
      </w:r>
      <w:r>
        <w:t>74</w:t>
      </w:r>
      <w:r w:rsidRPr="00445EFD">
        <w:t xml:space="preserve">: Sample output of Query </w:t>
      </w:r>
      <w:r>
        <w:t>74</w:t>
      </w:r>
    </w:p>
    <w:p w14:paraId="7333176F" w14:textId="5442C594" w:rsidR="001F5FF4" w:rsidRDefault="001F5FF4" w:rsidP="001F5FF4">
      <w:pPr>
        <w:pStyle w:val="Code"/>
      </w:pPr>
      <w:r w:rsidRPr="001F5FF4">
        <w:t xml:space="preserve">select AU_ID, AU_FNAME, AU_LNAME from AUTHOR where AU_BIRTHYEAR is null order by AU_ID </w:t>
      </w:r>
      <w:proofErr w:type="spellStart"/>
      <w:proofErr w:type="gramStart"/>
      <w:r w:rsidRPr="001F5FF4">
        <w:t>asc</w:t>
      </w:r>
      <w:proofErr w:type="spellEnd"/>
      <w:r w:rsidRPr="001F5FF4">
        <w:t>;</w:t>
      </w:r>
      <w:proofErr w:type="gramEnd"/>
    </w:p>
    <w:p w14:paraId="57B29074" w14:textId="77777777" w:rsidR="001F5FF4" w:rsidRDefault="001F5FF4" w:rsidP="001F5FF4">
      <w:pPr>
        <w:keepNext/>
        <w:jc w:val="center"/>
      </w:pPr>
      <w:r w:rsidRPr="001F5FF4">
        <w:rPr>
          <w:noProof/>
        </w:rPr>
        <w:drawing>
          <wp:inline distT="0" distB="0" distL="0" distR="0" wp14:anchorId="2A17A586" wp14:editId="6835E07E">
            <wp:extent cx="2543530" cy="100979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530" cy="1009791"/>
                    </a:xfrm>
                    <a:prstGeom prst="rect">
                      <a:avLst/>
                    </a:prstGeom>
                  </pic:spPr>
                </pic:pic>
              </a:graphicData>
            </a:graphic>
          </wp:inline>
        </w:drawing>
      </w:r>
    </w:p>
    <w:p w14:paraId="20A2B202" w14:textId="74A49724" w:rsidR="001F5FF4" w:rsidRPr="001F5FF4" w:rsidRDefault="001F5FF4" w:rsidP="001F5FF4">
      <w:pPr>
        <w:pStyle w:val="Caption"/>
        <w:jc w:val="center"/>
      </w:pPr>
      <w:r>
        <w:t xml:space="preserve">Figure </w:t>
      </w:r>
      <w:fldSimple w:instr=" SEQ Figure \* ARABIC ">
        <w:r w:rsidR="00A56B73">
          <w:rPr>
            <w:noProof/>
          </w:rPr>
          <w:t>7</w:t>
        </w:r>
      </w:fldSimple>
      <w:r>
        <w:t xml:space="preserve">: </w:t>
      </w:r>
      <w:r w:rsidRPr="00C91B62">
        <w:t>Output result of Query 7</w:t>
      </w:r>
      <w:r>
        <w:t>4</w:t>
      </w:r>
    </w:p>
    <w:p w14:paraId="026A15B4" w14:textId="19D34527" w:rsidR="009F0A81" w:rsidRDefault="009F0A81" w:rsidP="001F5FF4">
      <w:pPr>
        <w:pStyle w:val="Heading2"/>
      </w:pPr>
      <w:r>
        <w:lastRenderedPageBreak/>
        <w:t>Problem 78:</w:t>
      </w:r>
      <w:r w:rsidR="001F5FF4">
        <w:t xml:space="preserve"> Write a query to display the number of books in the FACT system (Figure P7.78).</w:t>
      </w:r>
    </w:p>
    <w:p w14:paraId="77C931CE" w14:textId="77777777" w:rsidR="001F5FF4" w:rsidRDefault="001F5FF4" w:rsidP="001F5FF4">
      <w:pPr>
        <w:keepNext/>
        <w:jc w:val="center"/>
      </w:pPr>
      <w:r w:rsidRPr="001F5FF4">
        <w:rPr>
          <w:noProof/>
        </w:rPr>
        <w:drawing>
          <wp:inline distT="0" distB="0" distL="0" distR="0" wp14:anchorId="2C702B26" wp14:editId="77418914">
            <wp:extent cx="6400800" cy="949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949325"/>
                    </a:xfrm>
                    <a:prstGeom prst="rect">
                      <a:avLst/>
                    </a:prstGeom>
                  </pic:spPr>
                </pic:pic>
              </a:graphicData>
            </a:graphic>
          </wp:inline>
        </w:drawing>
      </w:r>
    </w:p>
    <w:p w14:paraId="04A9EED3" w14:textId="777E3C70" w:rsidR="001F5FF4" w:rsidRDefault="001F5FF4" w:rsidP="001F5FF4">
      <w:pPr>
        <w:pStyle w:val="Caption"/>
        <w:jc w:val="center"/>
      </w:pPr>
      <w:r w:rsidRPr="00445EFD">
        <w:t>Figure P7.</w:t>
      </w:r>
      <w:r>
        <w:t>78</w:t>
      </w:r>
      <w:r w:rsidRPr="00445EFD">
        <w:t xml:space="preserve">: Sample output of Query </w:t>
      </w:r>
      <w:r>
        <w:t>78</w:t>
      </w:r>
    </w:p>
    <w:p w14:paraId="40E19A96" w14:textId="48E57509" w:rsidR="001F5FF4" w:rsidRDefault="001F5FF4" w:rsidP="001F5FF4">
      <w:pPr>
        <w:pStyle w:val="Code"/>
      </w:pPr>
      <w:r w:rsidRPr="001F5FF4">
        <w:t xml:space="preserve">select </w:t>
      </w:r>
      <w:proofErr w:type="gramStart"/>
      <w:r w:rsidRPr="001F5FF4">
        <w:t>count(</w:t>
      </w:r>
      <w:proofErr w:type="gramEnd"/>
      <w:r w:rsidRPr="001F5FF4">
        <w:t>BOOK_NUM) as "Number of Books" from BOOK;</w:t>
      </w:r>
    </w:p>
    <w:p w14:paraId="11E0C7A3" w14:textId="77777777" w:rsidR="001F5FF4" w:rsidRDefault="001F5FF4" w:rsidP="001F5FF4">
      <w:pPr>
        <w:keepNext/>
        <w:jc w:val="center"/>
      </w:pPr>
      <w:r w:rsidRPr="001F5FF4">
        <w:rPr>
          <w:noProof/>
        </w:rPr>
        <w:drawing>
          <wp:inline distT="0" distB="0" distL="0" distR="0" wp14:anchorId="4F94DC4D" wp14:editId="1CD44AF2">
            <wp:extent cx="1533739" cy="4001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3739" cy="400106"/>
                    </a:xfrm>
                    <a:prstGeom prst="rect">
                      <a:avLst/>
                    </a:prstGeom>
                  </pic:spPr>
                </pic:pic>
              </a:graphicData>
            </a:graphic>
          </wp:inline>
        </w:drawing>
      </w:r>
    </w:p>
    <w:p w14:paraId="25C7B562" w14:textId="6DC8E941" w:rsidR="001F5FF4" w:rsidRDefault="001F5FF4" w:rsidP="001F5FF4">
      <w:pPr>
        <w:pStyle w:val="Caption"/>
        <w:jc w:val="center"/>
      </w:pPr>
      <w:r>
        <w:t xml:space="preserve">Figure </w:t>
      </w:r>
      <w:fldSimple w:instr=" SEQ Figure \* ARABIC ">
        <w:r w:rsidR="00A56B73">
          <w:rPr>
            <w:noProof/>
          </w:rPr>
          <w:t>8</w:t>
        </w:r>
      </w:fldSimple>
      <w:r>
        <w:t xml:space="preserve">: </w:t>
      </w:r>
      <w:r w:rsidRPr="004B53C2">
        <w:t>Output result of Query 7</w:t>
      </w:r>
      <w:r>
        <w:t>8</w:t>
      </w:r>
    </w:p>
    <w:p w14:paraId="5D52517C" w14:textId="77777777" w:rsidR="001F5FF4" w:rsidRPr="001F5FF4" w:rsidRDefault="001F5FF4" w:rsidP="001F5FF4"/>
    <w:p w14:paraId="28E0D542" w14:textId="602B8DE9" w:rsidR="009F0A81" w:rsidRDefault="009F0A81" w:rsidP="001F5FF4">
      <w:pPr>
        <w:pStyle w:val="Heading2"/>
      </w:pPr>
      <w:r>
        <w:t>Problem 79:</w:t>
      </w:r>
      <w:r w:rsidR="001F5FF4">
        <w:t xml:space="preserve"> Write a query to display the number of different book subjects in the FACT system (Figure P7.79).</w:t>
      </w:r>
    </w:p>
    <w:p w14:paraId="580C011C" w14:textId="77777777" w:rsidR="001F5FF4" w:rsidRDefault="001F5FF4" w:rsidP="001F5FF4">
      <w:pPr>
        <w:keepNext/>
        <w:jc w:val="center"/>
      </w:pPr>
      <w:r w:rsidRPr="001F5FF4">
        <w:rPr>
          <w:noProof/>
        </w:rPr>
        <w:drawing>
          <wp:inline distT="0" distB="0" distL="0" distR="0" wp14:anchorId="5A9DC341" wp14:editId="06FB2223">
            <wp:extent cx="6400800" cy="94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941070"/>
                    </a:xfrm>
                    <a:prstGeom prst="rect">
                      <a:avLst/>
                    </a:prstGeom>
                  </pic:spPr>
                </pic:pic>
              </a:graphicData>
            </a:graphic>
          </wp:inline>
        </w:drawing>
      </w:r>
    </w:p>
    <w:p w14:paraId="01EFFA91" w14:textId="1C450F27" w:rsidR="001F5FF4" w:rsidRDefault="001F5FF4" w:rsidP="001F5FF4">
      <w:pPr>
        <w:pStyle w:val="Caption"/>
        <w:jc w:val="center"/>
      </w:pPr>
      <w:r w:rsidRPr="00445EFD">
        <w:t>Figure P7.</w:t>
      </w:r>
      <w:r>
        <w:t>79</w:t>
      </w:r>
      <w:r w:rsidRPr="00445EFD">
        <w:t xml:space="preserve">: Sample output of Query </w:t>
      </w:r>
      <w:r>
        <w:t>79</w:t>
      </w:r>
    </w:p>
    <w:p w14:paraId="20631A85" w14:textId="5AB62EBC" w:rsidR="001F5FF4" w:rsidRDefault="001F5FF4" w:rsidP="001F5FF4">
      <w:pPr>
        <w:pStyle w:val="Code"/>
      </w:pPr>
      <w:r w:rsidRPr="001F5FF4">
        <w:t>select count(</w:t>
      </w:r>
      <w:proofErr w:type="gramStart"/>
      <w:r w:rsidRPr="001F5FF4">
        <w:t>distinct(</w:t>
      </w:r>
      <w:proofErr w:type="gramEnd"/>
      <w:r w:rsidRPr="001F5FF4">
        <w:t>BOOK_SUBJECT)) as "Number of Subjects" from BOOK;</w:t>
      </w:r>
    </w:p>
    <w:p w14:paraId="21442F65" w14:textId="77777777" w:rsidR="00152B21" w:rsidRDefault="00152B21" w:rsidP="00152B21">
      <w:pPr>
        <w:keepNext/>
        <w:jc w:val="center"/>
      </w:pPr>
      <w:r w:rsidRPr="00152B21">
        <w:rPr>
          <w:noProof/>
        </w:rPr>
        <w:drawing>
          <wp:inline distT="0" distB="0" distL="0" distR="0" wp14:anchorId="3D535904" wp14:editId="418AB9FB">
            <wp:extent cx="1676634" cy="4382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634" cy="438211"/>
                    </a:xfrm>
                    <a:prstGeom prst="rect">
                      <a:avLst/>
                    </a:prstGeom>
                  </pic:spPr>
                </pic:pic>
              </a:graphicData>
            </a:graphic>
          </wp:inline>
        </w:drawing>
      </w:r>
    </w:p>
    <w:p w14:paraId="1A2BDB15" w14:textId="7E1612D7" w:rsidR="00152B21" w:rsidRDefault="00152B21" w:rsidP="00152B21">
      <w:pPr>
        <w:pStyle w:val="Caption"/>
        <w:jc w:val="center"/>
      </w:pPr>
      <w:r>
        <w:t xml:space="preserve">Figure </w:t>
      </w:r>
      <w:fldSimple w:instr=" SEQ Figure \* ARABIC ">
        <w:r w:rsidR="00A56B73">
          <w:rPr>
            <w:noProof/>
          </w:rPr>
          <w:t>9</w:t>
        </w:r>
      </w:fldSimple>
      <w:r w:rsidRPr="009172DF">
        <w:t>: Output result of Query 7</w:t>
      </w:r>
      <w:r>
        <w:t>9</w:t>
      </w:r>
    </w:p>
    <w:p w14:paraId="51A4CE9F" w14:textId="77777777" w:rsidR="00B134A5" w:rsidRPr="00B134A5" w:rsidRDefault="00B134A5" w:rsidP="00B134A5"/>
    <w:p w14:paraId="607F18DB" w14:textId="750B3894" w:rsidR="009F0A81" w:rsidRDefault="009F0A81" w:rsidP="00B134A5">
      <w:pPr>
        <w:pStyle w:val="Heading2"/>
      </w:pPr>
      <w:r>
        <w:t>Problem 80:</w:t>
      </w:r>
      <w:r w:rsidR="00B134A5">
        <w:t xml:space="preserve"> Write a query to display the number of books that are available (not currently checked out) (Figure P7.80).</w:t>
      </w:r>
    </w:p>
    <w:p w14:paraId="7351B4C5" w14:textId="77777777" w:rsidR="00B134A5" w:rsidRDefault="00B134A5" w:rsidP="00B134A5">
      <w:pPr>
        <w:keepNext/>
        <w:jc w:val="center"/>
      </w:pPr>
      <w:r w:rsidRPr="00B134A5">
        <w:rPr>
          <w:noProof/>
        </w:rPr>
        <w:drawing>
          <wp:inline distT="0" distB="0" distL="0" distR="0" wp14:anchorId="429C4D43" wp14:editId="13F3FCDB">
            <wp:extent cx="6400800" cy="949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949325"/>
                    </a:xfrm>
                    <a:prstGeom prst="rect">
                      <a:avLst/>
                    </a:prstGeom>
                  </pic:spPr>
                </pic:pic>
              </a:graphicData>
            </a:graphic>
          </wp:inline>
        </w:drawing>
      </w:r>
    </w:p>
    <w:p w14:paraId="4A8683DF" w14:textId="69B38099" w:rsidR="00B134A5" w:rsidRDefault="00B134A5" w:rsidP="00B134A5">
      <w:pPr>
        <w:pStyle w:val="Caption"/>
        <w:jc w:val="center"/>
      </w:pPr>
      <w:r w:rsidRPr="00B134A5">
        <w:t>Figure P7.80: Sample output of Query 80</w:t>
      </w:r>
    </w:p>
    <w:p w14:paraId="265965B2" w14:textId="22BC2F1C" w:rsidR="00B134A5" w:rsidRDefault="00B134A5" w:rsidP="00B134A5">
      <w:pPr>
        <w:pStyle w:val="Code"/>
      </w:pPr>
      <w:r w:rsidRPr="00B134A5">
        <w:t xml:space="preserve">select </w:t>
      </w:r>
      <w:proofErr w:type="gramStart"/>
      <w:r w:rsidRPr="00B134A5">
        <w:t>count(</w:t>
      </w:r>
      <w:proofErr w:type="gramEnd"/>
      <w:r w:rsidRPr="00B134A5">
        <w:t>BOOK_NUM) as "Available Books" from BOOK where PAT_ID is null;</w:t>
      </w:r>
    </w:p>
    <w:p w14:paraId="631A7C87" w14:textId="77777777" w:rsidR="00B134A5" w:rsidRDefault="00B134A5" w:rsidP="00B134A5">
      <w:pPr>
        <w:keepNext/>
        <w:jc w:val="center"/>
      </w:pPr>
      <w:r w:rsidRPr="00B134A5">
        <w:rPr>
          <w:noProof/>
        </w:rPr>
        <w:lastRenderedPageBreak/>
        <w:drawing>
          <wp:inline distT="0" distB="0" distL="0" distR="0" wp14:anchorId="70DC626B" wp14:editId="037388EF">
            <wp:extent cx="1419423" cy="4286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423" cy="428685"/>
                    </a:xfrm>
                    <a:prstGeom prst="rect">
                      <a:avLst/>
                    </a:prstGeom>
                  </pic:spPr>
                </pic:pic>
              </a:graphicData>
            </a:graphic>
          </wp:inline>
        </w:drawing>
      </w:r>
    </w:p>
    <w:p w14:paraId="2867FFB1" w14:textId="4EAEBE50" w:rsidR="00B134A5" w:rsidRDefault="00B134A5" w:rsidP="00B134A5">
      <w:pPr>
        <w:pStyle w:val="Caption"/>
        <w:jc w:val="center"/>
      </w:pPr>
      <w:r>
        <w:t xml:space="preserve">Figure </w:t>
      </w:r>
      <w:fldSimple w:instr=" SEQ Figure \* ARABIC ">
        <w:r w:rsidR="00A56B73">
          <w:rPr>
            <w:noProof/>
          </w:rPr>
          <w:t>10</w:t>
        </w:r>
      </w:fldSimple>
      <w:r>
        <w:t xml:space="preserve">: </w:t>
      </w:r>
      <w:r w:rsidRPr="009762CA">
        <w:t xml:space="preserve">Output result of Query </w:t>
      </w:r>
      <w:r>
        <w:t>80</w:t>
      </w:r>
    </w:p>
    <w:p w14:paraId="28CA1382" w14:textId="77777777" w:rsidR="00B134A5" w:rsidRPr="00B134A5" w:rsidRDefault="00B134A5" w:rsidP="00B134A5"/>
    <w:p w14:paraId="15704903" w14:textId="6B5B2AD5" w:rsidR="009F0A81" w:rsidRDefault="009F0A81" w:rsidP="00B134A5">
      <w:pPr>
        <w:pStyle w:val="Heading2"/>
      </w:pPr>
      <w:r>
        <w:t>Problem 81:</w:t>
      </w:r>
      <w:r w:rsidR="00B134A5">
        <w:t xml:space="preserve"> Write a query to display the highest book cost in the system (Figure P7.81)</w:t>
      </w:r>
    </w:p>
    <w:p w14:paraId="79C6FDB1" w14:textId="77777777" w:rsidR="00B134A5" w:rsidRDefault="00B134A5" w:rsidP="00B134A5">
      <w:pPr>
        <w:keepNext/>
        <w:jc w:val="center"/>
      </w:pPr>
      <w:r w:rsidRPr="00B134A5">
        <w:rPr>
          <w:noProof/>
        </w:rPr>
        <w:drawing>
          <wp:inline distT="0" distB="0" distL="0" distR="0" wp14:anchorId="568FAF45" wp14:editId="5FE6FBC2">
            <wp:extent cx="6400800" cy="943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943610"/>
                    </a:xfrm>
                    <a:prstGeom prst="rect">
                      <a:avLst/>
                    </a:prstGeom>
                  </pic:spPr>
                </pic:pic>
              </a:graphicData>
            </a:graphic>
          </wp:inline>
        </w:drawing>
      </w:r>
    </w:p>
    <w:p w14:paraId="23871E99" w14:textId="751A50AD" w:rsidR="00B134A5" w:rsidRDefault="00B134A5" w:rsidP="00B134A5">
      <w:pPr>
        <w:pStyle w:val="Caption"/>
        <w:jc w:val="center"/>
      </w:pPr>
      <w:r w:rsidRPr="00B134A5">
        <w:t>Figure P7.8</w:t>
      </w:r>
      <w:r>
        <w:t>1</w:t>
      </w:r>
      <w:r w:rsidRPr="00B134A5">
        <w:t>: Sample output of Query 8</w:t>
      </w:r>
      <w:r>
        <w:t>1</w:t>
      </w:r>
    </w:p>
    <w:p w14:paraId="0D9605D2" w14:textId="78BF474F" w:rsidR="00B134A5" w:rsidRDefault="00B134A5" w:rsidP="00B134A5">
      <w:pPr>
        <w:pStyle w:val="Code"/>
      </w:pPr>
      <w:r w:rsidRPr="00B134A5">
        <w:t xml:space="preserve">select </w:t>
      </w:r>
      <w:proofErr w:type="gramStart"/>
      <w:r w:rsidRPr="00B134A5">
        <w:t>max(</w:t>
      </w:r>
      <w:proofErr w:type="gramEnd"/>
      <w:r w:rsidRPr="00B134A5">
        <w:t>BOOK_COST) as "Most Expensive" from BOOK;</w:t>
      </w:r>
    </w:p>
    <w:p w14:paraId="7626D6A4" w14:textId="77777777" w:rsidR="00B134A5" w:rsidRDefault="00B134A5" w:rsidP="00B134A5">
      <w:pPr>
        <w:keepNext/>
        <w:jc w:val="center"/>
      </w:pPr>
      <w:r w:rsidRPr="00B134A5">
        <w:rPr>
          <w:noProof/>
        </w:rPr>
        <w:drawing>
          <wp:inline distT="0" distB="0" distL="0" distR="0" wp14:anchorId="08D2B34D" wp14:editId="16354460">
            <wp:extent cx="1419423" cy="4001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9423" cy="400106"/>
                    </a:xfrm>
                    <a:prstGeom prst="rect">
                      <a:avLst/>
                    </a:prstGeom>
                  </pic:spPr>
                </pic:pic>
              </a:graphicData>
            </a:graphic>
          </wp:inline>
        </w:drawing>
      </w:r>
    </w:p>
    <w:p w14:paraId="5D1FAAAB" w14:textId="2E826E45" w:rsidR="00B134A5" w:rsidRDefault="00B134A5" w:rsidP="00B134A5">
      <w:pPr>
        <w:pStyle w:val="Caption"/>
        <w:jc w:val="center"/>
      </w:pPr>
      <w:r>
        <w:t xml:space="preserve">Figure </w:t>
      </w:r>
      <w:fldSimple w:instr=" SEQ Figure \* ARABIC ">
        <w:r w:rsidR="00A56B73">
          <w:rPr>
            <w:noProof/>
          </w:rPr>
          <w:t>11</w:t>
        </w:r>
      </w:fldSimple>
      <w:r>
        <w:t>:</w:t>
      </w:r>
      <w:r w:rsidRPr="008C1BC6">
        <w:t xml:space="preserve"> Output result of Query 8</w:t>
      </w:r>
      <w:r>
        <w:t>1</w:t>
      </w:r>
    </w:p>
    <w:p w14:paraId="7BB6C846" w14:textId="77777777" w:rsidR="00B134A5" w:rsidRPr="00B134A5" w:rsidRDefault="00B134A5" w:rsidP="00B134A5">
      <w:pPr>
        <w:jc w:val="center"/>
      </w:pPr>
    </w:p>
    <w:p w14:paraId="29C8D804" w14:textId="095A61A0" w:rsidR="009F0A81" w:rsidRDefault="009F0A81" w:rsidP="009533F5">
      <w:pPr>
        <w:pStyle w:val="Heading2"/>
      </w:pPr>
      <w:r>
        <w:t>Problem 82:</w:t>
      </w:r>
      <w:r w:rsidR="00B134A5">
        <w:t xml:space="preserve"> Write a query to display the lowest book cost in the system (Figure P7.82).</w:t>
      </w:r>
    </w:p>
    <w:p w14:paraId="6B5FDBEA" w14:textId="452D45F0" w:rsidR="00B134A5" w:rsidRDefault="009533F5" w:rsidP="009533F5">
      <w:pPr>
        <w:jc w:val="center"/>
      </w:pPr>
      <w:r w:rsidRPr="009533F5">
        <w:rPr>
          <w:noProof/>
        </w:rPr>
        <w:drawing>
          <wp:inline distT="0" distB="0" distL="0" distR="0" wp14:anchorId="247CEF4C" wp14:editId="4DF4200F">
            <wp:extent cx="6400800" cy="954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954405"/>
                    </a:xfrm>
                    <a:prstGeom prst="rect">
                      <a:avLst/>
                    </a:prstGeom>
                  </pic:spPr>
                </pic:pic>
              </a:graphicData>
            </a:graphic>
          </wp:inline>
        </w:drawing>
      </w:r>
    </w:p>
    <w:p w14:paraId="73DE661B" w14:textId="17D75015" w:rsidR="009533F5" w:rsidRDefault="009533F5" w:rsidP="009533F5">
      <w:pPr>
        <w:pStyle w:val="Caption"/>
        <w:jc w:val="center"/>
      </w:pPr>
      <w:r w:rsidRPr="00B134A5">
        <w:t>Figure P7.8</w:t>
      </w:r>
      <w:r>
        <w:t>2</w:t>
      </w:r>
      <w:r w:rsidRPr="00B134A5">
        <w:t>: Sample output of Query 8</w:t>
      </w:r>
      <w:r>
        <w:t>2</w:t>
      </w:r>
    </w:p>
    <w:p w14:paraId="74E0EC83" w14:textId="6FE0B78E" w:rsidR="009533F5" w:rsidRDefault="009533F5" w:rsidP="009533F5">
      <w:pPr>
        <w:pStyle w:val="Code"/>
      </w:pPr>
      <w:r w:rsidRPr="009533F5">
        <w:t xml:space="preserve">select </w:t>
      </w:r>
      <w:proofErr w:type="gramStart"/>
      <w:r w:rsidRPr="009533F5">
        <w:t>min(</w:t>
      </w:r>
      <w:proofErr w:type="gramEnd"/>
      <w:r w:rsidRPr="009533F5">
        <w:t>BOOK_COST) as "Least Expensive" from BOOK;</w:t>
      </w:r>
    </w:p>
    <w:p w14:paraId="2A47EABE" w14:textId="77777777" w:rsidR="009533F5" w:rsidRDefault="009533F5" w:rsidP="009533F5">
      <w:pPr>
        <w:keepNext/>
        <w:jc w:val="center"/>
      </w:pPr>
      <w:r w:rsidRPr="009533F5">
        <w:rPr>
          <w:noProof/>
        </w:rPr>
        <w:drawing>
          <wp:inline distT="0" distB="0" distL="0" distR="0" wp14:anchorId="7152F76C" wp14:editId="16EAD1CA">
            <wp:extent cx="1457528"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7528" cy="390580"/>
                    </a:xfrm>
                    <a:prstGeom prst="rect">
                      <a:avLst/>
                    </a:prstGeom>
                  </pic:spPr>
                </pic:pic>
              </a:graphicData>
            </a:graphic>
          </wp:inline>
        </w:drawing>
      </w:r>
    </w:p>
    <w:p w14:paraId="1AEEB7C7" w14:textId="7CE6B86F" w:rsidR="009533F5" w:rsidRDefault="009533F5" w:rsidP="009533F5">
      <w:pPr>
        <w:pStyle w:val="Caption"/>
        <w:jc w:val="center"/>
      </w:pPr>
      <w:r>
        <w:t xml:space="preserve">Figure </w:t>
      </w:r>
      <w:fldSimple w:instr=" SEQ Figure \* ARABIC ">
        <w:r w:rsidR="00A56B73">
          <w:rPr>
            <w:noProof/>
          </w:rPr>
          <w:t>12</w:t>
        </w:r>
      </w:fldSimple>
      <w:r w:rsidRPr="00B46253">
        <w:t>: Output result of Query 8</w:t>
      </w:r>
      <w:r>
        <w:t>2</w:t>
      </w:r>
    </w:p>
    <w:p w14:paraId="0DA98A19" w14:textId="77777777" w:rsidR="009533F5" w:rsidRPr="009533F5" w:rsidRDefault="009533F5" w:rsidP="009533F5"/>
    <w:p w14:paraId="22CB5427" w14:textId="77777777" w:rsidR="009533F5" w:rsidRDefault="009533F5">
      <w:pPr>
        <w:jc w:val="left"/>
        <w:rPr>
          <w:b/>
          <w:bCs/>
          <w:sz w:val="28"/>
          <w:szCs w:val="40"/>
        </w:rPr>
      </w:pPr>
      <w:r>
        <w:br w:type="page"/>
      </w:r>
    </w:p>
    <w:p w14:paraId="6395F1F3" w14:textId="3B46B645" w:rsidR="009F0A81" w:rsidRDefault="009F0A81" w:rsidP="009533F5">
      <w:pPr>
        <w:pStyle w:val="Heading2"/>
      </w:pPr>
      <w:r>
        <w:lastRenderedPageBreak/>
        <w:t>Problem 83:</w:t>
      </w:r>
      <w:r w:rsidR="009533F5">
        <w:t xml:space="preserve"> Write a query to display the number of different patrons who have ever checked out a book (Figure P7.83).</w:t>
      </w:r>
    </w:p>
    <w:p w14:paraId="704AF75E" w14:textId="5997E277" w:rsidR="009533F5" w:rsidRDefault="009533F5" w:rsidP="009533F5">
      <w:pPr>
        <w:jc w:val="center"/>
      </w:pPr>
      <w:r w:rsidRPr="009533F5">
        <w:rPr>
          <w:noProof/>
        </w:rPr>
        <w:drawing>
          <wp:inline distT="0" distB="0" distL="0" distR="0" wp14:anchorId="4E82861B" wp14:editId="536C00BF">
            <wp:extent cx="6400800" cy="9436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943610"/>
                    </a:xfrm>
                    <a:prstGeom prst="rect">
                      <a:avLst/>
                    </a:prstGeom>
                  </pic:spPr>
                </pic:pic>
              </a:graphicData>
            </a:graphic>
          </wp:inline>
        </w:drawing>
      </w:r>
    </w:p>
    <w:p w14:paraId="32D7DDD3" w14:textId="289BC051" w:rsidR="009533F5" w:rsidRDefault="009533F5" w:rsidP="009533F5">
      <w:pPr>
        <w:jc w:val="center"/>
      </w:pPr>
      <w:r w:rsidRPr="00B134A5">
        <w:t>Figure P7.8</w:t>
      </w:r>
      <w:r>
        <w:t>3</w:t>
      </w:r>
      <w:r w:rsidRPr="00B134A5">
        <w:t>: Sample output of Query 8</w:t>
      </w:r>
      <w:r>
        <w:t>3</w:t>
      </w:r>
    </w:p>
    <w:p w14:paraId="7A2DA37C" w14:textId="693998B0" w:rsidR="009533F5" w:rsidRDefault="009533F5" w:rsidP="009533F5">
      <w:pPr>
        <w:pStyle w:val="Code"/>
      </w:pPr>
      <w:r w:rsidRPr="009533F5">
        <w:t>select count(</w:t>
      </w:r>
      <w:proofErr w:type="gramStart"/>
      <w:r w:rsidRPr="009533F5">
        <w:t>distinct(</w:t>
      </w:r>
      <w:proofErr w:type="gramEnd"/>
      <w:r w:rsidRPr="009533F5">
        <w:t>PAT_ID)) as "</w:t>
      </w:r>
      <w:r>
        <w:t>DIFFERENT PATRONS</w:t>
      </w:r>
      <w:r w:rsidRPr="009533F5">
        <w:t>" from CHECKOUT;</w:t>
      </w:r>
    </w:p>
    <w:p w14:paraId="106565F8" w14:textId="77777777" w:rsidR="009533F5" w:rsidRDefault="009533F5" w:rsidP="009533F5">
      <w:pPr>
        <w:keepNext/>
        <w:jc w:val="center"/>
      </w:pPr>
      <w:r w:rsidRPr="009533F5">
        <w:rPr>
          <w:noProof/>
        </w:rPr>
        <w:drawing>
          <wp:inline distT="0" distB="0" distL="0" distR="0" wp14:anchorId="61F2EE75" wp14:editId="3FB2E2FC">
            <wp:extent cx="1943371" cy="42868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371" cy="428685"/>
                    </a:xfrm>
                    <a:prstGeom prst="rect">
                      <a:avLst/>
                    </a:prstGeom>
                  </pic:spPr>
                </pic:pic>
              </a:graphicData>
            </a:graphic>
          </wp:inline>
        </w:drawing>
      </w:r>
    </w:p>
    <w:p w14:paraId="61A38E79" w14:textId="0238AFAB" w:rsidR="009533F5" w:rsidRDefault="009533F5" w:rsidP="009533F5">
      <w:pPr>
        <w:pStyle w:val="Caption"/>
        <w:jc w:val="center"/>
      </w:pPr>
      <w:r>
        <w:t xml:space="preserve">Figure </w:t>
      </w:r>
      <w:fldSimple w:instr=" SEQ Figure \* ARABIC ">
        <w:r w:rsidR="00A56B73">
          <w:rPr>
            <w:noProof/>
          </w:rPr>
          <w:t>13</w:t>
        </w:r>
      </w:fldSimple>
      <w:r w:rsidRPr="008C3A99">
        <w:t>: Output result of Query 8</w:t>
      </w:r>
      <w:r>
        <w:t>3</w:t>
      </w:r>
    </w:p>
    <w:p w14:paraId="319EE5C9" w14:textId="77777777" w:rsidR="009533F5" w:rsidRPr="009533F5" w:rsidRDefault="009533F5" w:rsidP="009533F5"/>
    <w:p w14:paraId="799DC7BF" w14:textId="2E9407EB" w:rsidR="009F0A81" w:rsidRDefault="009F0A81" w:rsidP="00467F44">
      <w:pPr>
        <w:pStyle w:val="Heading2"/>
      </w:pPr>
      <w:r>
        <w:t>Problem 85:</w:t>
      </w:r>
      <w:r w:rsidR="009533F5">
        <w:t xml:space="preserve"> Write a query to display the author ID and the number of books written by that author. Sort the results in descending order by number of books, then in ascending order by author ID (Figure P7.85).</w:t>
      </w:r>
    </w:p>
    <w:p w14:paraId="7392E44E" w14:textId="77777777" w:rsidR="00467F44" w:rsidRDefault="00467F44" w:rsidP="00467F44">
      <w:pPr>
        <w:keepNext/>
        <w:jc w:val="center"/>
      </w:pPr>
      <w:r w:rsidRPr="00467F44">
        <w:rPr>
          <w:noProof/>
        </w:rPr>
        <w:drawing>
          <wp:inline distT="0" distB="0" distL="0" distR="0" wp14:anchorId="615328D7" wp14:editId="4EB1B02A">
            <wp:extent cx="6400800" cy="369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696335"/>
                    </a:xfrm>
                    <a:prstGeom prst="rect">
                      <a:avLst/>
                    </a:prstGeom>
                  </pic:spPr>
                </pic:pic>
              </a:graphicData>
            </a:graphic>
          </wp:inline>
        </w:drawing>
      </w:r>
    </w:p>
    <w:p w14:paraId="000085BC" w14:textId="6DD03BDF" w:rsidR="00467F44" w:rsidRDefault="00467F44" w:rsidP="00467F44">
      <w:pPr>
        <w:jc w:val="center"/>
      </w:pPr>
      <w:r w:rsidRPr="00B134A5">
        <w:t>Figure P7.8</w:t>
      </w:r>
      <w:r>
        <w:t>5</w:t>
      </w:r>
      <w:r w:rsidRPr="00B134A5">
        <w:t>: Sample output of Query 8</w:t>
      </w:r>
      <w:r>
        <w:t>5</w:t>
      </w:r>
    </w:p>
    <w:p w14:paraId="6895C887" w14:textId="553AE03F" w:rsidR="00467F44" w:rsidRDefault="00467F44">
      <w:pPr>
        <w:jc w:val="left"/>
      </w:pPr>
      <w:r>
        <w:br w:type="page"/>
      </w:r>
    </w:p>
    <w:p w14:paraId="4EB9BEBB" w14:textId="06F1F69B" w:rsidR="00467F44" w:rsidRDefault="00467F44" w:rsidP="00467F44">
      <w:pPr>
        <w:pStyle w:val="Code"/>
      </w:pPr>
      <w:r w:rsidRPr="00467F44">
        <w:lastRenderedPageBreak/>
        <w:t xml:space="preserve">select </w:t>
      </w:r>
      <w:proofErr w:type="gramStart"/>
      <w:r w:rsidRPr="00467F44">
        <w:t>distinct(</w:t>
      </w:r>
      <w:proofErr w:type="gramEnd"/>
      <w:r w:rsidRPr="00467F44">
        <w:t xml:space="preserve">AU_ID), count(BOOK_NUM) as "Books Written" FROM WRITES group by AU_ID order by count(BOOK_NUM) desc, AU_ID </w:t>
      </w:r>
      <w:proofErr w:type="spellStart"/>
      <w:r w:rsidRPr="00467F44">
        <w:t>asc</w:t>
      </w:r>
      <w:proofErr w:type="spellEnd"/>
      <w:r w:rsidRPr="00467F44">
        <w:t>;</w:t>
      </w:r>
    </w:p>
    <w:p w14:paraId="36D06AB5" w14:textId="77777777" w:rsidR="00467F44" w:rsidRDefault="00467F44" w:rsidP="00467F44">
      <w:pPr>
        <w:keepNext/>
        <w:jc w:val="center"/>
      </w:pPr>
      <w:r w:rsidRPr="00467F44">
        <w:rPr>
          <w:noProof/>
        </w:rPr>
        <w:drawing>
          <wp:inline distT="0" distB="0" distL="0" distR="0" wp14:anchorId="0AA66ABC" wp14:editId="2D595244">
            <wp:extent cx="1819529" cy="322942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9529" cy="3229426"/>
                    </a:xfrm>
                    <a:prstGeom prst="rect">
                      <a:avLst/>
                    </a:prstGeom>
                  </pic:spPr>
                </pic:pic>
              </a:graphicData>
            </a:graphic>
          </wp:inline>
        </w:drawing>
      </w:r>
    </w:p>
    <w:p w14:paraId="0B8E4C8A" w14:textId="00BCE63C" w:rsidR="00467F44" w:rsidRDefault="00467F44" w:rsidP="00467F44">
      <w:pPr>
        <w:pStyle w:val="Caption"/>
        <w:jc w:val="center"/>
      </w:pPr>
      <w:r>
        <w:t xml:space="preserve">Figure </w:t>
      </w:r>
      <w:fldSimple w:instr=" SEQ Figure \* ARABIC ">
        <w:r w:rsidR="00A56B73">
          <w:rPr>
            <w:noProof/>
          </w:rPr>
          <w:t>14</w:t>
        </w:r>
      </w:fldSimple>
      <w:r w:rsidRPr="00CB6C54">
        <w:t xml:space="preserve">: Output result of Query </w:t>
      </w:r>
      <w:r>
        <w:t>85</w:t>
      </w:r>
    </w:p>
    <w:p w14:paraId="63CAABF0" w14:textId="77777777" w:rsidR="00FC7CF9" w:rsidRPr="00FC7CF9" w:rsidRDefault="00FC7CF9" w:rsidP="00FC7CF9"/>
    <w:p w14:paraId="493EF816" w14:textId="67C8A54E" w:rsidR="009F0A81" w:rsidRDefault="009F0A81" w:rsidP="00FC7CF9">
      <w:pPr>
        <w:pStyle w:val="Heading2"/>
      </w:pPr>
      <w:r>
        <w:t>Problem 101:</w:t>
      </w:r>
      <w:r w:rsidR="00FC7CF9" w:rsidRPr="00FC7CF9">
        <w:t xml:space="preserve"> </w:t>
      </w:r>
      <w:r w:rsidR="00FC7CF9">
        <w:t>Write a query to display the patron ID, first and last name of all patrons who have never checked out any book. Sort the result by patron last name and then first name (Figure P7.101).</w:t>
      </w:r>
    </w:p>
    <w:p w14:paraId="503794CD" w14:textId="77777777" w:rsidR="00FC7CF9" w:rsidRDefault="00FC7CF9" w:rsidP="00FC7CF9">
      <w:pPr>
        <w:keepNext/>
        <w:jc w:val="center"/>
      </w:pPr>
      <w:r w:rsidRPr="00FC7CF9">
        <w:rPr>
          <w:noProof/>
        </w:rPr>
        <w:drawing>
          <wp:inline distT="0" distB="0" distL="0" distR="0" wp14:anchorId="08EAF4BA" wp14:editId="7565658D">
            <wp:extent cx="4834467" cy="360234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730" cy="3616703"/>
                    </a:xfrm>
                    <a:prstGeom prst="rect">
                      <a:avLst/>
                    </a:prstGeom>
                  </pic:spPr>
                </pic:pic>
              </a:graphicData>
            </a:graphic>
          </wp:inline>
        </w:drawing>
      </w:r>
    </w:p>
    <w:p w14:paraId="177A9780" w14:textId="2CECB3BA" w:rsidR="00FC7CF9" w:rsidRDefault="00FC7CF9" w:rsidP="00FC7CF9">
      <w:pPr>
        <w:pStyle w:val="Caption"/>
        <w:jc w:val="center"/>
      </w:pPr>
      <w:r w:rsidRPr="00F569E6">
        <w:t>Figure P7.</w:t>
      </w:r>
      <w:r>
        <w:t>101</w:t>
      </w:r>
      <w:r w:rsidRPr="00F569E6">
        <w:t xml:space="preserve">: Sample output of Query </w:t>
      </w:r>
      <w:r>
        <w:t>101</w:t>
      </w:r>
    </w:p>
    <w:p w14:paraId="343EF538" w14:textId="77777777" w:rsidR="00ED1F2E" w:rsidRDefault="00ED1F2E" w:rsidP="00ED1F2E">
      <w:pPr>
        <w:pStyle w:val="Code"/>
      </w:pPr>
      <w:r>
        <w:lastRenderedPageBreak/>
        <w:t>select PAT_ID, PAT_FNAME, PAT_LNAME from PATRON where PAT_ID not in</w:t>
      </w:r>
    </w:p>
    <w:p w14:paraId="6E522B40" w14:textId="77777777" w:rsidR="00ED1F2E" w:rsidRDefault="00ED1F2E" w:rsidP="00ED1F2E">
      <w:pPr>
        <w:pStyle w:val="Code"/>
      </w:pPr>
      <w:r>
        <w:tab/>
        <w:t>(SELECT PAT_ID FROM CHECKOUT)</w:t>
      </w:r>
    </w:p>
    <w:p w14:paraId="0FB7B1CD" w14:textId="61522225" w:rsidR="00ED1F2E" w:rsidRPr="00ED1F2E" w:rsidRDefault="00ED1F2E" w:rsidP="00ED1F2E">
      <w:pPr>
        <w:pStyle w:val="Code"/>
      </w:pPr>
      <w:r>
        <w:t>order by PAT_LNAME, PAT_</w:t>
      </w:r>
      <w:proofErr w:type="gramStart"/>
      <w:r>
        <w:t>FNAME;</w:t>
      </w:r>
      <w:proofErr w:type="gramEnd"/>
    </w:p>
    <w:p w14:paraId="2E3F3B86" w14:textId="77777777" w:rsidR="00ED1F2E" w:rsidRDefault="00ED1F2E" w:rsidP="00ED1F2E">
      <w:pPr>
        <w:keepNext/>
        <w:jc w:val="center"/>
      </w:pPr>
      <w:r w:rsidRPr="00ED1F2E">
        <w:rPr>
          <w:noProof/>
        </w:rPr>
        <w:drawing>
          <wp:inline distT="0" distB="0" distL="0" distR="0" wp14:anchorId="06D13A91" wp14:editId="23C08CF7">
            <wp:extent cx="2762636" cy="37914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6" cy="3791479"/>
                    </a:xfrm>
                    <a:prstGeom prst="rect">
                      <a:avLst/>
                    </a:prstGeom>
                  </pic:spPr>
                </pic:pic>
              </a:graphicData>
            </a:graphic>
          </wp:inline>
        </w:drawing>
      </w:r>
    </w:p>
    <w:p w14:paraId="64B21F41" w14:textId="40B0C6D6" w:rsidR="00ED1F2E" w:rsidRPr="00ED1F2E" w:rsidRDefault="00ED1F2E" w:rsidP="00ED1F2E">
      <w:pPr>
        <w:pStyle w:val="Caption"/>
        <w:jc w:val="center"/>
      </w:pPr>
      <w:r>
        <w:t xml:space="preserve">Figure </w:t>
      </w:r>
      <w:fldSimple w:instr=" SEQ Figure \* ARABIC ">
        <w:r w:rsidR="00A56B73">
          <w:rPr>
            <w:noProof/>
          </w:rPr>
          <w:t>15</w:t>
        </w:r>
      </w:fldSimple>
      <w:r w:rsidRPr="00250C97">
        <w:t xml:space="preserve">: Output result of Query </w:t>
      </w:r>
      <w:r>
        <w:t>101</w:t>
      </w:r>
    </w:p>
    <w:sectPr w:rsidR="00ED1F2E" w:rsidRPr="00ED1F2E"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C8B55" w14:textId="77777777" w:rsidR="007D2E8B" w:rsidRDefault="007D2E8B" w:rsidP="00A63A6C">
      <w:pPr>
        <w:spacing w:after="0" w:line="240" w:lineRule="auto"/>
      </w:pPr>
      <w:r>
        <w:separator/>
      </w:r>
    </w:p>
  </w:endnote>
  <w:endnote w:type="continuationSeparator" w:id="0">
    <w:p w14:paraId="0A98FC27" w14:textId="77777777" w:rsidR="007D2E8B" w:rsidRDefault="007D2E8B"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DED98" w14:textId="77777777" w:rsidR="007D2E8B" w:rsidRDefault="007D2E8B" w:rsidP="00A63A6C">
      <w:pPr>
        <w:spacing w:after="0" w:line="240" w:lineRule="auto"/>
      </w:pPr>
      <w:r>
        <w:separator/>
      </w:r>
    </w:p>
  </w:footnote>
  <w:footnote w:type="continuationSeparator" w:id="0">
    <w:p w14:paraId="43861410" w14:textId="77777777" w:rsidR="007D2E8B" w:rsidRDefault="007D2E8B"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532EA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26E1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C4CE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1BCFA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06855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AA7AA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FCD6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CAC35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C66B0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E3384"/>
    <w:multiLevelType w:val="hybridMultilevel"/>
    <w:tmpl w:val="21BA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9"/>
  </w:num>
  <w:num w:numId="5">
    <w:abstractNumId w:val="10"/>
  </w:num>
  <w:num w:numId="6">
    <w:abstractNumId w:val="12"/>
  </w:num>
  <w:num w:numId="7">
    <w:abstractNumId w:val="13"/>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hideSpellingErrors/>
  <w:hideGrammaticalErrors/>
  <w:proofState w:spelling="clean" w:grammar="clean"/>
  <w:attachedTemplate r:id="rId1"/>
  <w:stylePaneFormatFilter w:val="1804" w:allStyles="0" w:customStyles="0" w:latentStyles="1"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NKwFALLBsZctAAAA"/>
  </w:docVars>
  <w:rsids>
    <w:rsidRoot w:val="00A94DA1"/>
    <w:rsid w:val="00002642"/>
    <w:rsid w:val="00013FD8"/>
    <w:rsid w:val="0001487E"/>
    <w:rsid w:val="0001638A"/>
    <w:rsid w:val="00024F90"/>
    <w:rsid w:val="0002620A"/>
    <w:rsid w:val="0002712F"/>
    <w:rsid w:val="00037F6E"/>
    <w:rsid w:val="00041EB8"/>
    <w:rsid w:val="00047CE7"/>
    <w:rsid w:val="000516BB"/>
    <w:rsid w:val="000529F1"/>
    <w:rsid w:val="00053705"/>
    <w:rsid w:val="0005379A"/>
    <w:rsid w:val="000572DD"/>
    <w:rsid w:val="0006324A"/>
    <w:rsid w:val="00084FF8"/>
    <w:rsid w:val="0008671B"/>
    <w:rsid w:val="00087ED6"/>
    <w:rsid w:val="000B3301"/>
    <w:rsid w:val="000B3B89"/>
    <w:rsid w:val="000B451E"/>
    <w:rsid w:val="000B4FF3"/>
    <w:rsid w:val="000E0024"/>
    <w:rsid w:val="000E0B2C"/>
    <w:rsid w:val="000F323E"/>
    <w:rsid w:val="001237B0"/>
    <w:rsid w:val="001401F6"/>
    <w:rsid w:val="00146542"/>
    <w:rsid w:val="00152B21"/>
    <w:rsid w:val="00174D0F"/>
    <w:rsid w:val="00197414"/>
    <w:rsid w:val="001A6A17"/>
    <w:rsid w:val="001B3360"/>
    <w:rsid w:val="001D0736"/>
    <w:rsid w:val="001E2618"/>
    <w:rsid w:val="001F494C"/>
    <w:rsid w:val="001F5C05"/>
    <w:rsid w:val="001F5FF4"/>
    <w:rsid w:val="001F7BC5"/>
    <w:rsid w:val="002119B2"/>
    <w:rsid w:val="0021311F"/>
    <w:rsid w:val="00220B9B"/>
    <w:rsid w:val="0022760F"/>
    <w:rsid w:val="002276DC"/>
    <w:rsid w:val="00255ED4"/>
    <w:rsid w:val="002669F8"/>
    <w:rsid w:val="0028265E"/>
    <w:rsid w:val="002963BF"/>
    <w:rsid w:val="002A4639"/>
    <w:rsid w:val="002B4439"/>
    <w:rsid w:val="002E700F"/>
    <w:rsid w:val="002F21B6"/>
    <w:rsid w:val="002F517F"/>
    <w:rsid w:val="00306B89"/>
    <w:rsid w:val="00310C8A"/>
    <w:rsid w:val="003129F0"/>
    <w:rsid w:val="00320798"/>
    <w:rsid w:val="0032122F"/>
    <w:rsid w:val="00327A7B"/>
    <w:rsid w:val="0033160C"/>
    <w:rsid w:val="00332026"/>
    <w:rsid w:val="00333AAD"/>
    <w:rsid w:val="00333F79"/>
    <w:rsid w:val="0033767E"/>
    <w:rsid w:val="00346FEB"/>
    <w:rsid w:val="003A290D"/>
    <w:rsid w:val="003B4B46"/>
    <w:rsid w:val="003C2F6B"/>
    <w:rsid w:val="003D0860"/>
    <w:rsid w:val="003D7B43"/>
    <w:rsid w:val="003E3496"/>
    <w:rsid w:val="003E7742"/>
    <w:rsid w:val="003F234D"/>
    <w:rsid w:val="00467F44"/>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1795"/>
    <w:rsid w:val="005F4B01"/>
    <w:rsid w:val="005F7996"/>
    <w:rsid w:val="00601D66"/>
    <w:rsid w:val="00617F7D"/>
    <w:rsid w:val="00621ED9"/>
    <w:rsid w:val="00642B92"/>
    <w:rsid w:val="0064312D"/>
    <w:rsid w:val="006960F4"/>
    <w:rsid w:val="006A2477"/>
    <w:rsid w:val="006A3A69"/>
    <w:rsid w:val="006B6D4B"/>
    <w:rsid w:val="00716D4F"/>
    <w:rsid w:val="007574CB"/>
    <w:rsid w:val="0076342B"/>
    <w:rsid w:val="007766B6"/>
    <w:rsid w:val="00782DD0"/>
    <w:rsid w:val="007831F1"/>
    <w:rsid w:val="007842D9"/>
    <w:rsid w:val="007C106A"/>
    <w:rsid w:val="007D2E8B"/>
    <w:rsid w:val="007E10BC"/>
    <w:rsid w:val="007E3857"/>
    <w:rsid w:val="007F19C0"/>
    <w:rsid w:val="007F250D"/>
    <w:rsid w:val="008178B9"/>
    <w:rsid w:val="00823670"/>
    <w:rsid w:val="00841014"/>
    <w:rsid w:val="00846719"/>
    <w:rsid w:val="008546A8"/>
    <w:rsid w:val="00857787"/>
    <w:rsid w:val="00864509"/>
    <w:rsid w:val="00885BC3"/>
    <w:rsid w:val="008A62F6"/>
    <w:rsid w:val="008C3979"/>
    <w:rsid w:val="008C770D"/>
    <w:rsid w:val="008E0946"/>
    <w:rsid w:val="008F2B87"/>
    <w:rsid w:val="0090464F"/>
    <w:rsid w:val="00922B8C"/>
    <w:rsid w:val="00922FCD"/>
    <w:rsid w:val="009533F5"/>
    <w:rsid w:val="00965DF5"/>
    <w:rsid w:val="009719F1"/>
    <w:rsid w:val="009802BB"/>
    <w:rsid w:val="0099231B"/>
    <w:rsid w:val="009A2E5F"/>
    <w:rsid w:val="009A3397"/>
    <w:rsid w:val="009D472B"/>
    <w:rsid w:val="009D5634"/>
    <w:rsid w:val="009F0A81"/>
    <w:rsid w:val="009F4FE7"/>
    <w:rsid w:val="00A05179"/>
    <w:rsid w:val="00A56B73"/>
    <w:rsid w:val="00A57E76"/>
    <w:rsid w:val="00A618B4"/>
    <w:rsid w:val="00A63A6C"/>
    <w:rsid w:val="00A7782A"/>
    <w:rsid w:val="00A94DA1"/>
    <w:rsid w:val="00AB538E"/>
    <w:rsid w:val="00AC353D"/>
    <w:rsid w:val="00AE6FF4"/>
    <w:rsid w:val="00B060F1"/>
    <w:rsid w:val="00B069D9"/>
    <w:rsid w:val="00B0794A"/>
    <w:rsid w:val="00B07FC3"/>
    <w:rsid w:val="00B12B10"/>
    <w:rsid w:val="00B134A5"/>
    <w:rsid w:val="00B225C1"/>
    <w:rsid w:val="00B31872"/>
    <w:rsid w:val="00B37CAC"/>
    <w:rsid w:val="00BE0D18"/>
    <w:rsid w:val="00C034E4"/>
    <w:rsid w:val="00C11723"/>
    <w:rsid w:val="00C16383"/>
    <w:rsid w:val="00C53DCC"/>
    <w:rsid w:val="00C6044C"/>
    <w:rsid w:val="00C86B2A"/>
    <w:rsid w:val="00C97BBF"/>
    <w:rsid w:val="00CB43CD"/>
    <w:rsid w:val="00CB7AC7"/>
    <w:rsid w:val="00CD2A19"/>
    <w:rsid w:val="00CD7B1F"/>
    <w:rsid w:val="00CE4711"/>
    <w:rsid w:val="00D1081A"/>
    <w:rsid w:val="00D42475"/>
    <w:rsid w:val="00D528B9"/>
    <w:rsid w:val="00D91887"/>
    <w:rsid w:val="00DB1878"/>
    <w:rsid w:val="00DB5DAB"/>
    <w:rsid w:val="00DC49B0"/>
    <w:rsid w:val="00DD26AE"/>
    <w:rsid w:val="00DD402D"/>
    <w:rsid w:val="00DD58CC"/>
    <w:rsid w:val="00DE03FC"/>
    <w:rsid w:val="00DE2F2B"/>
    <w:rsid w:val="00DE3223"/>
    <w:rsid w:val="00DE6CD4"/>
    <w:rsid w:val="00E203D4"/>
    <w:rsid w:val="00E33FB2"/>
    <w:rsid w:val="00E360C4"/>
    <w:rsid w:val="00E403F2"/>
    <w:rsid w:val="00E43389"/>
    <w:rsid w:val="00E54642"/>
    <w:rsid w:val="00E6258B"/>
    <w:rsid w:val="00E77529"/>
    <w:rsid w:val="00E819C5"/>
    <w:rsid w:val="00E831D1"/>
    <w:rsid w:val="00E91500"/>
    <w:rsid w:val="00E94F13"/>
    <w:rsid w:val="00EA79BE"/>
    <w:rsid w:val="00EC6438"/>
    <w:rsid w:val="00ED1F2E"/>
    <w:rsid w:val="00EE76D2"/>
    <w:rsid w:val="00EF570D"/>
    <w:rsid w:val="00F13E0F"/>
    <w:rsid w:val="00F42E7A"/>
    <w:rsid w:val="00F4640E"/>
    <w:rsid w:val="00F75750"/>
    <w:rsid w:val="00FC0730"/>
    <w:rsid w:val="00FC444A"/>
    <w:rsid w:val="00FC7CF9"/>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9D7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F44"/>
    <w:pPr>
      <w:jc w:val="both"/>
    </w:pPr>
    <w:rPr>
      <w:rFonts w:ascii="Tw Cen MT" w:hAnsi="Tw Cen MT"/>
      <w:color w:val="auto"/>
      <w:sz w:val="24"/>
    </w:rPr>
  </w:style>
  <w:style w:type="paragraph" w:styleId="Heading1">
    <w:name w:val="heading 1"/>
    <w:basedOn w:val="Normal"/>
    <w:next w:val="Normal"/>
    <w:link w:val="Heading1Char"/>
    <w:autoRedefine/>
    <w:uiPriority w:val="9"/>
    <w:qFormat/>
    <w:rsid w:val="00C86B2A"/>
    <w:pPr>
      <w:keepNext/>
      <w:keepLines/>
      <w:outlineLvl w:val="0"/>
    </w:pPr>
    <w:rPr>
      <w:rFonts w:asciiTheme="majorHAnsi" w:eastAsiaTheme="majorEastAsia" w:hAnsiTheme="majorHAnsi" w:cs="Calibri"/>
      <w:b/>
      <w:bCs/>
      <w:color w:val="14756E" w:themeColor="accent1"/>
      <w:sz w:val="40"/>
      <w:szCs w:val="32"/>
    </w:rPr>
  </w:style>
  <w:style w:type="paragraph" w:styleId="Heading2">
    <w:name w:val="heading 2"/>
    <w:basedOn w:val="Normal"/>
    <w:next w:val="Normal"/>
    <w:link w:val="Heading2Char"/>
    <w:autoRedefine/>
    <w:uiPriority w:val="9"/>
    <w:qFormat/>
    <w:rsid w:val="00174D0F"/>
    <w:pPr>
      <w:ind w:firstLine="720"/>
      <w:outlineLvl w:val="1"/>
    </w:pPr>
    <w:rPr>
      <w:b/>
      <w:bCs/>
      <w:sz w:val="28"/>
      <w:szCs w:val="40"/>
    </w:rPr>
  </w:style>
  <w:style w:type="paragraph" w:styleId="Heading3">
    <w:name w:val="heading 3"/>
    <w:basedOn w:val="Normal"/>
    <w:next w:val="Normal"/>
    <w:link w:val="Heading3Char"/>
    <w:autoRedefine/>
    <w:uiPriority w:val="9"/>
    <w:qFormat/>
    <w:rsid w:val="00146542"/>
    <w:pPr>
      <w:keepNext/>
      <w:keepLines/>
      <w:ind w:firstLine="144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rsid w:val="00174D0F"/>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sz w:val="32"/>
      <w:szCs w:val="32"/>
    </w:rPr>
  </w:style>
  <w:style w:type="paragraph" w:customStyle="1" w:styleId="Author">
    <w:name w:val="Author"/>
    <w:basedOn w:val="Normal"/>
    <w:next w:val="Normal"/>
    <w:link w:val="AuthorChar"/>
    <w:uiPriority w:val="12"/>
    <w:qFormat/>
    <w:rsid w:val="0001638A"/>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C86B2A"/>
    <w:rPr>
      <w:rFonts w:asciiTheme="majorHAnsi" w:eastAsiaTheme="majorEastAsia" w:hAnsiTheme="majorHAnsi" w:cs="Calibri"/>
      <w:b/>
      <w:bCs/>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Code"/>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autoRedefine/>
    <w:uiPriority w:val="99"/>
    <w:qFormat/>
    <w:rsid w:val="008E0946"/>
    <w:pPr>
      <w:numPr>
        <w:numId w:val="3"/>
      </w:numPr>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sz w:val="52"/>
    </w:rPr>
  </w:style>
  <w:style w:type="paragraph" w:styleId="Caption">
    <w:name w:val="caption"/>
    <w:basedOn w:val="Normal"/>
    <w:next w:val="Normal"/>
    <w:autoRedefine/>
    <w:uiPriority w:val="35"/>
    <w:qFormat/>
    <w:rsid w:val="00013FD8"/>
    <w:pPr>
      <w:spacing w:after="2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Code">
    <w:name w:val="Code"/>
    <w:next w:val="Normal"/>
    <w:link w:val="CodeChar"/>
    <w:autoRedefine/>
    <w:qFormat/>
    <w:rsid w:val="00E360C4"/>
    <w:pPr>
      <w:spacing w:after="120" w:line="240" w:lineRule="auto"/>
      <w:ind w:left="720"/>
      <w:jc w:val="both"/>
    </w:pPr>
    <w:rPr>
      <w:rFonts w:ascii="Courier New" w:hAnsi="Courier New"/>
      <w:color w:val="3A3A3A" w:themeColor="accent6"/>
      <w:sz w:val="24"/>
    </w:rPr>
  </w:style>
  <w:style w:type="character" w:customStyle="1" w:styleId="CodeChar">
    <w:name w:val="Code Char"/>
    <w:basedOn w:val="Quote4Char"/>
    <w:link w:val="Code"/>
    <w:rsid w:val="00E360C4"/>
    <w:rPr>
      <w:rFonts w:ascii="Courier New" w:hAnsi="Courier New"/>
      <w:i w:val="0"/>
      <w:color w:val="3A3A3A" w:themeColor="accent6"/>
      <w:sz w:val="24"/>
    </w:rPr>
  </w:style>
  <w:style w:type="character" w:customStyle="1" w:styleId="Heading3Char">
    <w:name w:val="Heading 3 Char"/>
    <w:basedOn w:val="DefaultParagraphFont"/>
    <w:link w:val="Heading3"/>
    <w:uiPriority w:val="9"/>
    <w:rsid w:val="00146542"/>
    <w:rPr>
      <w:rFonts w:asciiTheme="majorHAnsi" w:eastAsiaTheme="majorEastAsia" w:hAnsiTheme="majorHAnsi" w:cstheme="majorBidi"/>
      <w:b/>
      <w:color w:val="auto"/>
      <w:sz w:val="24"/>
      <w:szCs w:val="24"/>
    </w:rPr>
  </w:style>
  <w:style w:type="paragraph" w:styleId="BodyTextIndent2">
    <w:name w:val="Body Text Indent 2"/>
    <w:basedOn w:val="Normal"/>
    <w:link w:val="BodyTextIndent2Char"/>
    <w:uiPriority w:val="99"/>
    <w:unhideWhenUsed/>
    <w:rsid w:val="00716D4F"/>
    <w:pPr>
      <w:spacing w:after="120" w:line="480" w:lineRule="auto"/>
      <w:ind w:left="360"/>
    </w:pPr>
  </w:style>
  <w:style w:type="character" w:customStyle="1" w:styleId="BodyTextIndent2Char">
    <w:name w:val="Body Text Indent 2 Char"/>
    <w:basedOn w:val="DefaultParagraphFont"/>
    <w:link w:val="BodyTextIndent2"/>
    <w:uiPriority w:val="99"/>
    <w:rsid w:val="00716D4F"/>
    <w:rPr>
      <w:color w:val="auto"/>
      <w:sz w:val="24"/>
    </w:rPr>
  </w:style>
  <w:style w:type="paragraph" w:styleId="BodyTextIndent3">
    <w:name w:val="Body Text Indent 3"/>
    <w:basedOn w:val="Normal"/>
    <w:link w:val="BodyTextIndent3Char"/>
    <w:uiPriority w:val="99"/>
    <w:unhideWhenUsed/>
    <w:rsid w:val="00716D4F"/>
    <w:pPr>
      <w:spacing w:after="120"/>
      <w:ind w:left="360"/>
    </w:pPr>
    <w:rPr>
      <w:sz w:val="16"/>
      <w:szCs w:val="16"/>
    </w:rPr>
  </w:style>
  <w:style w:type="character" w:customStyle="1" w:styleId="BodyTextIndent3Char">
    <w:name w:val="Body Text Indent 3 Char"/>
    <w:basedOn w:val="DefaultParagraphFont"/>
    <w:link w:val="BodyTextIndent3"/>
    <w:uiPriority w:val="99"/>
    <w:rsid w:val="00716D4F"/>
    <w:rPr>
      <w:color w:val="auto"/>
      <w:sz w:val="16"/>
      <w:szCs w:val="16"/>
    </w:rPr>
  </w:style>
  <w:style w:type="paragraph" w:styleId="BodyText">
    <w:name w:val="Body Text"/>
    <w:basedOn w:val="Normal"/>
    <w:link w:val="BodyTextChar"/>
    <w:uiPriority w:val="99"/>
    <w:semiHidden/>
    <w:unhideWhenUsed/>
    <w:rsid w:val="00716D4F"/>
    <w:pPr>
      <w:spacing w:after="120"/>
    </w:pPr>
  </w:style>
  <w:style w:type="character" w:customStyle="1" w:styleId="BodyTextChar">
    <w:name w:val="Body Text Char"/>
    <w:basedOn w:val="DefaultParagraphFont"/>
    <w:link w:val="BodyText"/>
    <w:uiPriority w:val="99"/>
    <w:semiHidden/>
    <w:rsid w:val="00716D4F"/>
    <w:rPr>
      <w:color w:val="auto"/>
      <w:sz w:val="24"/>
    </w:rPr>
  </w:style>
  <w:style w:type="paragraph" w:styleId="BodyTextFirstIndent">
    <w:name w:val="Body Text First Indent"/>
    <w:basedOn w:val="BodyText"/>
    <w:link w:val="BodyTextFirstIndentChar"/>
    <w:uiPriority w:val="99"/>
    <w:unhideWhenUsed/>
    <w:rsid w:val="00716D4F"/>
    <w:pPr>
      <w:spacing w:after="160"/>
      <w:ind w:firstLine="360"/>
    </w:pPr>
  </w:style>
  <w:style w:type="character" w:customStyle="1" w:styleId="BodyTextFirstIndentChar">
    <w:name w:val="Body Text First Indent Char"/>
    <w:basedOn w:val="BodyTextChar"/>
    <w:link w:val="BodyTextFirstIndent"/>
    <w:uiPriority w:val="99"/>
    <w:rsid w:val="00716D4F"/>
    <w:rPr>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Documents\Custom%20Office%20Templates\UNB%20Assignment%20Template.dotx"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UNB Assignment Template.dotx</Template>
  <TotalTime>0</TotalTime>
  <Pages>1</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2021-03-07T19:29:00Z</dcterms:created>
  <dcterms:modified xsi:type="dcterms:W3CDTF">2021-03-08T03:08:00Z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
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783C4" w14:textId="77777777" w:rsidR="002F3064" w:rsidRDefault="002F3064" w:rsidP="002F3064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21BC1B6" wp14:editId="3DE34619">
                <wp:simplePos x="0" y="0"/>
                <wp:positionH relativeFrom="column">
                  <wp:posOffset>-685800</wp:posOffset>
                </wp:positionH>
                <wp:positionV relativeFrom="paragraph">
                  <wp:posOffset>-656590</wp:posOffset>
                </wp:positionV>
                <wp:extent cx="7772400" cy="7795895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95895"/>
                          <a:chOff x="0" y="0"/>
                          <a:chExt cx="7772400" cy="7795895"/>
                        </a:xfrm>
                      </wpg:grpSpPr>
                      <wps:wsp>
                        <wps:cNvPr id="2" name="Rectangle 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7772400" cy="774890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86A43D" w14:textId="77777777" w:rsidR="00EF1E0D" w:rsidRDefault="00EF1E0D" w:rsidP="002F306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81600"/>
                            <a:ext cx="464185" cy="2614295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5400"/>
                            <a:ext cx="7772400" cy="515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BC1B6" id="Group 7" o:spid="_x0000_s1026" style="position:absolute;left:0;text-align:left;margin-left:-54pt;margin-top:-51.7pt;width:612pt;height:613.85pt;z-index:-251657216" coordsize="77724,779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">
                <v:rect id="Rectangle 2" o:spid="_x0000_s1027" alt="&quot;&quot;" style="position:absolute;width:77724;height:7748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" fillcolor="#14756e [3204]" stroked="f" strokeweight="1pt">
                  <v:textbox>
                    <w:txbxContent>
                      <w:p w14:paraId="1886A43D" w14:textId="77777777" w:rsidR="00EF1E0D" w:rsidRDefault="00EF1E0D" w:rsidP="002F3064"/>
                    </w:txbxContent>
                  </v:textbox>
                </v:rect>
                <v:rect id="Rectangle 5" o:spid="_x0000_s1028" alt="&quot;&quot;" style="position:absolute;top:51816;width:4641;height:26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kLawAAAANoAAAAPAAAAZHJzL2Rvd25yZXYueG1sRI9Bi8Iw&#10;FITvC/6H8IS9LJq4sC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pBZC2s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9" type="#_x0000_t75" style="position:absolute;top:254;width:77724;height:51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">
                  <v:imagedata r:id="rId12" o:title=""/>
                </v:shape>
              </v:group>
            </w:pict>
          </mc:Fallback>
        </mc:AlternateContent>
      </w:r>
    </w:p>
    <w:tbl>
      <w:tblPr>
        <w:tblW w:w="94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98"/>
      </w:tblGrid>
      <w:tr w:rsidR="002F3064" w14:paraId="254F9D76" w14:textId="77777777" w:rsidTr="00942644">
        <w:trPr>
          <w:trHeight w:val="3168"/>
        </w:trPr>
        <w:tc>
          <w:tcPr>
            <w:tcW w:w="9498" w:type="dxa"/>
            <w:tcMar>
              <w:top w:w="7200" w:type="dxa"/>
            </w:tcMar>
            <w:vAlign w:val="bottom"/>
          </w:tcPr>
          <w:p w14:paraId="3866B43F" w14:textId="77777777" w:rsidR="002F3064" w:rsidRPr="0001439C" w:rsidRDefault="002F3064" w:rsidP="00942644">
            <w:pPr>
              <w:pStyle w:val="Title"/>
              <w:rPr>
                <w:color w:val="FFFFFF"/>
              </w:rPr>
            </w:pPr>
            <w:r>
              <w:rPr>
                <w:color w:val="FFFFFF"/>
              </w:rPr>
              <w:t xml:space="preserve">CS 1103 – </w:t>
            </w:r>
            <w:proofErr w:type="spellStart"/>
            <w:r>
              <w:rPr>
                <w:color w:val="FFFFFF"/>
              </w:rPr>
              <w:t>FR02B</w:t>
            </w:r>
            <w:proofErr w:type="spellEnd"/>
          </w:p>
          <w:p w14:paraId="571D97A6" w14:textId="76E321C8" w:rsidR="002F3064" w:rsidRDefault="002F3064" w:rsidP="00942644">
            <w:pPr>
              <w:pStyle w:val="Subtitle"/>
            </w:pPr>
            <w:r>
              <w:rPr>
                <w:color w:val="FFFFFF"/>
              </w:rPr>
              <w:t xml:space="preserve">Assignment </w:t>
            </w:r>
            <w:r w:rsidR="00DE456D">
              <w:rPr>
                <w:color w:val="FFFFFF"/>
              </w:rPr>
              <w:t>2</w:t>
            </w:r>
          </w:p>
        </w:tc>
      </w:tr>
      <w:tr w:rsidR="002F3064" w14:paraId="54D5D3D4" w14:textId="77777777" w:rsidTr="00942644">
        <w:tc>
          <w:tcPr>
            <w:tcW w:w="9498" w:type="dxa"/>
            <w:tcMar>
              <w:top w:w="454" w:type="dxa"/>
            </w:tcMar>
          </w:tcPr>
          <w:p w14:paraId="7A588FC1" w14:textId="77777777" w:rsidR="002F3064" w:rsidRPr="003B4B46" w:rsidRDefault="002F3064" w:rsidP="00942644">
            <w:pPr>
              <w:pStyle w:val="Introduction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Ngoc Phuong Anh Nguyen - 2712361</w:t>
            </w:r>
          </w:p>
          <w:p w14:paraId="328FE1CA" w14:textId="46937DA2" w:rsidR="002F3064" w:rsidRPr="00D528B9" w:rsidRDefault="005E456A" w:rsidP="00942644">
            <w:pPr>
              <w:pStyle w:val="Author"/>
            </w:pPr>
            <w:r>
              <w:rPr>
                <w:sz w:val="36"/>
                <w:szCs w:val="36"/>
              </w:rPr>
              <w:t>February</w:t>
            </w:r>
            <w:r w:rsidR="002F3064">
              <w:rPr>
                <w:sz w:val="36"/>
                <w:szCs w:val="36"/>
              </w:rPr>
              <w:t xml:space="preserve"> 2021</w:t>
            </w:r>
          </w:p>
        </w:tc>
      </w:tr>
    </w:tbl>
    <w:p w14:paraId="2A2C56DD" w14:textId="77777777" w:rsidR="002F3064" w:rsidRDefault="002F3064" w:rsidP="002F3064">
      <w:pPr>
        <w:sectPr w:rsidR="002F3064" w:rsidSect="003129F0">
          <w:type w:val="continuous"/>
          <w:pgSz w:w="12240" w:h="15840" w:code="1"/>
          <w:pgMar w:top="994" w:right="1080" w:bottom="720" w:left="1080" w:header="706" w:footer="706" w:gutter="0"/>
          <w:cols w:space="851"/>
          <w:docGrid w:linePitch="360"/>
        </w:sectPr>
      </w:pPr>
    </w:p>
    <w:p w14:paraId="1B28B8A7" w14:textId="72EF6541" w:rsidR="00BA3018" w:rsidRDefault="002F3064" w:rsidP="005873D8">
      <w:pPr>
        <w:pStyle w:val="Heading1"/>
        <w:rPr>
          <w:rStyle w:val="Heading1Char"/>
          <w:b/>
          <w:bCs/>
        </w:rPr>
      </w:pPr>
      <w:r>
        <w:rPr>
          <w:rStyle w:val="Heading1Char"/>
          <w:b/>
          <w:bCs/>
        </w:rPr>
        <w:lastRenderedPageBreak/>
        <w:t xml:space="preserve">Chapter </w:t>
      </w:r>
      <w:r w:rsidR="00DE456D">
        <w:rPr>
          <w:rStyle w:val="Heading1Char"/>
          <w:b/>
          <w:bCs/>
        </w:rPr>
        <w:t>Three</w:t>
      </w:r>
      <w:r>
        <w:rPr>
          <w:rStyle w:val="Heading1Char"/>
          <w:b/>
          <w:bCs/>
        </w:rPr>
        <w:t xml:space="preserve"> Questions:</w:t>
      </w:r>
    </w:p>
    <w:p w14:paraId="650C5257" w14:textId="1F87EB53" w:rsidR="009E2ECF" w:rsidRDefault="00042C6A" w:rsidP="00042C6A">
      <w:pPr>
        <w:pStyle w:val="Heading2"/>
      </w:pPr>
      <w:r>
        <w:t>Review Questions:</w:t>
      </w:r>
    </w:p>
    <w:p w14:paraId="3C5B8A1F" w14:textId="16D24066" w:rsidR="00042C6A" w:rsidRDefault="00042C6A" w:rsidP="00042C6A">
      <w:pPr>
        <w:pStyle w:val="Heading3"/>
      </w:pPr>
      <w:r>
        <w:t>1. What is the difference between a database and a table?</w:t>
      </w:r>
    </w:p>
    <w:p w14:paraId="1AFD44C6" w14:textId="09E7CDBE" w:rsidR="00D11C01" w:rsidRPr="00FC0B63" w:rsidRDefault="00FC0B63" w:rsidP="00D11C01">
      <w:pPr>
        <w:rPr>
          <w:rFonts w:ascii="Calibri" w:hAnsi="Calibri" w:cs="Calibri"/>
        </w:rPr>
      </w:pPr>
      <w:r>
        <w:t>A d</w:t>
      </w:r>
      <w:r w:rsidR="00C8064E">
        <w:t xml:space="preserve">atabase is </w:t>
      </w:r>
      <w:r>
        <w:t>a place to store tables and several other components, while a table is an object inside a database.</w:t>
      </w:r>
    </w:p>
    <w:p w14:paraId="59C355C0" w14:textId="3BC3F2A0" w:rsidR="00042C6A" w:rsidRDefault="00042C6A" w:rsidP="00042C6A">
      <w:pPr>
        <w:pStyle w:val="Heading3"/>
      </w:pPr>
      <w:r>
        <w:t>3. Why are entity integrity and referential integrity important in a database?</w:t>
      </w:r>
    </w:p>
    <w:p w14:paraId="3C3F7EA8" w14:textId="448E7233" w:rsidR="00FC071C" w:rsidRDefault="00BE0849" w:rsidP="00D76D7F">
      <w:r>
        <w:t xml:space="preserve">Entity integrity </w:t>
      </w:r>
      <w:r w:rsidR="006862E7">
        <w:t>is</w:t>
      </w:r>
      <w:r>
        <w:t xml:space="preserve"> crucial because </w:t>
      </w:r>
      <w:r w:rsidR="006862E7">
        <w:t>it</w:t>
      </w:r>
      <w:r>
        <w:t xml:space="preserve"> </w:t>
      </w:r>
      <w:r w:rsidR="006862E7">
        <w:t>helps us to reference every row in a table and always receive results when we search for a specific row</w:t>
      </w:r>
      <w:r w:rsidR="00FC071C">
        <w:t>.</w:t>
      </w:r>
      <w:r w:rsidR="00EF1E0D">
        <w:t xml:space="preserve"> </w:t>
      </w:r>
      <w:r w:rsidR="00D76D7F">
        <w:t>And the failure to find a match on a row search will always mean that the row for which the search is conducted does</w:t>
      </w:r>
      <w:r w:rsidR="00857D3B">
        <w:t xml:space="preserve"> </w:t>
      </w:r>
      <w:r w:rsidR="00D76D7F">
        <w:t>not exist in that table.</w:t>
      </w:r>
    </w:p>
    <w:p w14:paraId="6A562493" w14:textId="523CA54F" w:rsidR="00857D3B" w:rsidRPr="00857D3B" w:rsidRDefault="00D76D7F" w:rsidP="00BE0849">
      <w:r>
        <w:t xml:space="preserve">Referential </w:t>
      </w:r>
      <w:r w:rsidR="00535FAC">
        <w:t>integrity</w:t>
      </w:r>
      <w:r>
        <w:t xml:space="preserve"> </w:t>
      </w:r>
      <w:r w:rsidR="00535FAC">
        <w:t xml:space="preserve">is important because it makes sure that only </w:t>
      </w:r>
      <w:r w:rsidR="00857D3B">
        <w:t>a valid foreign key can be</w:t>
      </w:r>
      <w:r w:rsidR="00857D3B" w:rsidRPr="00857D3B">
        <w:t xml:space="preserve"> assigned to a table</w:t>
      </w:r>
      <w:r w:rsidR="00857D3B">
        <w:t xml:space="preserve">. </w:t>
      </w:r>
      <w:r w:rsidR="00FE250E" w:rsidRPr="00857D3B">
        <w:t xml:space="preserve">You </w:t>
      </w:r>
      <w:proofErr w:type="spellStart"/>
      <w:r w:rsidR="00FE250E" w:rsidRPr="00857D3B">
        <w:t>can</w:t>
      </w:r>
      <w:r w:rsidR="00FE250E">
        <w:t xml:space="preserve"> </w:t>
      </w:r>
      <w:r w:rsidR="00FE250E" w:rsidRPr="00857D3B">
        <w:t>not</w:t>
      </w:r>
      <w:proofErr w:type="spellEnd"/>
      <w:r w:rsidR="00FE250E" w:rsidRPr="00857D3B">
        <w:t xml:space="preserve"> add an invalid value to the related table </w:t>
      </w:r>
      <w:r w:rsidR="00FE250E">
        <w:t>eliminating</w:t>
      </w:r>
      <w:r w:rsidR="00FE250E" w:rsidRPr="00857D3B">
        <w:t xml:space="preserve"> possible data entry errors that you might make.</w:t>
      </w:r>
    </w:p>
    <w:p w14:paraId="44E42D34" w14:textId="05AE13D8" w:rsidR="00042C6A" w:rsidRDefault="00042C6A" w:rsidP="00042C6A">
      <w:pPr>
        <w:pStyle w:val="Heading3"/>
      </w:pPr>
      <w:r>
        <w:t xml:space="preserve">8. Using the STUDENT and PROFESSOR tables in figure </w:t>
      </w:r>
      <w:proofErr w:type="spellStart"/>
      <w:r>
        <w:t>Q3.8</w:t>
      </w:r>
      <w:proofErr w:type="spellEnd"/>
      <w:r>
        <w:t>, illustrate the difference between a natural join, an equijoin, and an outer join.</w:t>
      </w:r>
    </w:p>
    <w:p w14:paraId="015342BA" w14:textId="77777777" w:rsidR="00737A4C" w:rsidRDefault="00737A4C" w:rsidP="00737A4C">
      <w:pPr>
        <w:keepNext/>
        <w:jc w:val="center"/>
      </w:pPr>
      <w:r w:rsidRPr="00737A4C">
        <w:rPr>
          <w:noProof/>
        </w:rPr>
        <w:drawing>
          <wp:inline distT="0" distB="0" distL="0" distR="0" wp14:anchorId="13A4F4B1" wp14:editId="30632957">
            <wp:extent cx="4968240" cy="2891155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14" r="11667"/>
                    <a:stretch/>
                  </pic:blipFill>
                  <pic:spPr bwMode="auto">
                    <a:xfrm>
                      <a:off x="0" y="0"/>
                      <a:ext cx="4968240" cy="289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BFB6C" w14:textId="2916D5B7" w:rsidR="00737A4C" w:rsidRPr="00737A4C" w:rsidRDefault="00737A4C" w:rsidP="00FE250E">
      <w:pPr>
        <w:pStyle w:val="Caption"/>
      </w:pPr>
      <w:r w:rsidRPr="00341631">
        <w:t xml:space="preserve">Figure </w:t>
      </w:r>
      <w:proofErr w:type="spellStart"/>
      <w:r w:rsidRPr="00341631">
        <w:t>Q3.8</w:t>
      </w:r>
      <w:proofErr w:type="spellEnd"/>
      <w:r w:rsidRPr="00341631">
        <w:t xml:space="preserve"> The </w:t>
      </w:r>
      <w:proofErr w:type="spellStart"/>
      <w:r w:rsidRPr="00341631">
        <w:t>Ch03_CollegeQue</w:t>
      </w:r>
      <w:proofErr w:type="spellEnd"/>
      <w:r w:rsidRPr="00341631">
        <w:t xml:space="preserve"> database table</w:t>
      </w:r>
      <w:r>
        <w:t>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97"/>
        <w:gridCol w:w="1497"/>
        <w:gridCol w:w="1497"/>
      </w:tblGrid>
      <w:tr w:rsidR="00E70F96" w:rsidRPr="00E70F96" w14:paraId="2121E9EA" w14:textId="77777777" w:rsidTr="00E70F96">
        <w:trPr>
          <w:jc w:val="center"/>
        </w:trPr>
        <w:tc>
          <w:tcPr>
            <w:tcW w:w="1497" w:type="dxa"/>
          </w:tcPr>
          <w:p w14:paraId="11739FF5" w14:textId="6D7F334F" w:rsidR="00E70F96" w:rsidRPr="00E70F96" w:rsidRDefault="00E70F96" w:rsidP="00E70F9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70F96">
              <w:rPr>
                <w:b/>
                <w:bCs/>
                <w:sz w:val="24"/>
                <w:szCs w:val="24"/>
              </w:rPr>
              <w:t>STU_CODE</w:t>
            </w:r>
            <w:proofErr w:type="spellEnd"/>
          </w:p>
        </w:tc>
        <w:tc>
          <w:tcPr>
            <w:tcW w:w="1497" w:type="dxa"/>
          </w:tcPr>
          <w:p w14:paraId="1BCC24F1" w14:textId="1D0BCEA2" w:rsidR="00E70F96" w:rsidRPr="00E70F96" w:rsidRDefault="00E70F96" w:rsidP="00E70F9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70F96">
              <w:rPr>
                <w:b/>
                <w:bCs/>
                <w:sz w:val="24"/>
                <w:szCs w:val="24"/>
              </w:rPr>
              <w:t>PROF_CODE</w:t>
            </w:r>
            <w:proofErr w:type="spellEnd"/>
          </w:p>
        </w:tc>
        <w:tc>
          <w:tcPr>
            <w:tcW w:w="1497" w:type="dxa"/>
          </w:tcPr>
          <w:p w14:paraId="01B1E81A" w14:textId="30E6592E" w:rsidR="00E70F96" w:rsidRPr="00E70F96" w:rsidRDefault="00E70F96" w:rsidP="00E70F9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E70F96">
              <w:rPr>
                <w:b/>
                <w:bCs/>
                <w:sz w:val="24"/>
                <w:szCs w:val="24"/>
              </w:rPr>
              <w:t>DEPT_CODE</w:t>
            </w:r>
            <w:proofErr w:type="spellEnd"/>
          </w:p>
        </w:tc>
      </w:tr>
      <w:tr w:rsidR="00E70F96" w:rsidRPr="00E70F96" w14:paraId="2F87A7A7" w14:textId="77777777" w:rsidTr="00E70F96">
        <w:trPr>
          <w:jc w:val="center"/>
        </w:trPr>
        <w:tc>
          <w:tcPr>
            <w:tcW w:w="1497" w:type="dxa"/>
          </w:tcPr>
          <w:p w14:paraId="1BC4EA76" w14:textId="6E05DF22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128569</w:t>
            </w:r>
          </w:p>
        </w:tc>
        <w:tc>
          <w:tcPr>
            <w:tcW w:w="1497" w:type="dxa"/>
          </w:tcPr>
          <w:p w14:paraId="6C6361DE" w14:textId="3AA1B264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2</w:t>
            </w:r>
          </w:p>
        </w:tc>
        <w:tc>
          <w:tcPr>
            <w:tcW w:w="1497" w:type="dxa"/>
          </w:tcPr>
          <w:p w14:paraId="3BAE79E9" w14:textId="68456F9B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6</w:t>
            </w:r>
          </w:p>
        </w:tc>
      </w:tr>
      <w:tr w:rsidR="00E70F96" w:rsidRPr="00E70F96" w14:paraId="6DBB7E1D" w14:textId="77777777" w:rsidTr="00E70F96">
        <w:trPr>
          <w:jc w:val="center"/>
        </w:trPr>
        <w:tc>
          <w:tcPr>
            <w:tcW w:w="1497" w:type="dxa"/>
          </w:tcPr>
          <w:p w14:paraId="02377A81" w14:textId="3E58E511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512272</w:t>
            </w:r>
          </w:p>
        </w:tc>
        <w:tc>
          <w:tcPr>
            <w:tcW w:w="1497" w:type="dxa"/>
          </w:tcPr>
          <w:p w14:paraId="25634942" w14:textId="60F88F63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4</w:t>
            </w:r>
          </w:p>
        </w:tc>
        <w:tc>
          <w:tcPr>
            <w:tcW w:w="1497" w:type="dxa"/>
          </w:tcPr>
          <w:p w14:paraId="6CFE2AC3" w14:textId="4AD77FE0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4</w:t>
            </w:r>
          </w:p>
        </w:tc>
      </w:tr>
      <w:tr w:rsidR="00E70F96" w:rsidRPr="00E70F96" w14:paraId="11CE17B3" w14:textId="77777777" w:rsidTr="00E70F96">
        <w:trPr>
          <w:jc w:val="center"/>
        </w:trPr>
        <w:tc>
          <w:tcPr>
            <w:tcW w:w="1497" w:type="dxa"/>
          </w:tcPr>
          <w:p w14:paraId="4CE2015D" w14:textId="2651A645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531235</w:t>
            </w:r>
          </w:p>
        </w:tc>
        <w:tc>
          <w:tcPr>
            <w:tcW w:w="1497" w:type="dxa"/>
          </w:tcPr>
          <w:p w14:paraId="155B3D1B" w14:textId="6549F2E8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2</w:t>
            </w:r>
          </w:p>
        </w:tc>
        <w:tc>
          <w:tcPr>
            <w:tcW w:w="1497" w:type="dxa"/>
          </w:tcPr>
          <w:p w14:paraId="6843F2FF" w14:textId="485183CC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6</w:t>
            </w:r>
          </w:p>
        </w:tc>
      </w:tr>
      <w:tr w:rsidR="00E70F96" w:rsidRPr="00E70F96" w14:paraId="63DC504D" w14:textId="77777777" w:rsidTr="00E70F96">
        <w:trPr>
          <w:jc w:val="center"/>
        </w:trPr>
        <w:tc>
          <w:tcPr>
            <w:tcW w:w="1497" w:type="dxa"/>
          </w:tcPr>
          <w:p w14:paraId="21B45D77" w14:textId="1F5BDA2C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553427</w:t>
            </w:r>
          </w:p>
        </w:tc>
        <w:tc>
          <w:tcPr>
            <w:tcW w:w="1497" w:type="dxa"/>
          </w:tcPr>
          <w:p w14:paraId="1F725A66" w14:textId="21CD8A93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1</w:t>
            </w:r>
          </w:p>
        </w:tc>
        <w:tc>
          <w:tcPr>
            <w:tcW w:w="1497" w:type="dxa"/>
          </w:tcPr>
          <w:p w14:paraId="0102CF6E" w14:textId="7A3A17A0" w:rsidR="00E70F96" w:rsidRPr="00E70F96" w:rsidRDefault="00E70F96" w:rsidP="00E70F96">
            <w:pPr>
              <w:jc w:val="center"/>
              <w:rPr>
                <w:sz w:val="24"/>
                <w:szCs w:val="24"/>
              </w:rPr>
            </w:pPr>
            <w:r w:rsidRPr="00E70F96">
              <w:rPr>
                <w:sz w:val="24"/>
                <w:szCs w:val="24"/>
              </w:rPr>
              <w:t>2</w:t>
            </w:r>
          </w:p>
        </w:tc>
      </w:tr>
    </w:tbl>
    <w:p w14:paraId="5EE4BB9D" w14:textId="07FE720C" w:rsidR="00C01388" w:rsidRDefault="00C01388" w:rsidP="00C01388"/>
    <w:p w14:paraId="7EB0A203" w14:textId="77777777" w:rsidR="00504A21" w:rsidRDefault="00504A21" w:rsidP="00C01388">
      <w:pPr>
        <w:pStyle w:val="Heading2"/>
      </w:pPr>
      <w:r>
        <w:br w:type="page"/>
      </w:r>
    </w:p>
    <w:p w14:paraId="0F40C149" w14:textId="5FEE9186" w:rsidR="007C21D8" w:rsidRDefault="00C01388" w:rsidP="00C01388">
      <w:pPr>
        <w:pStyle w:val="Heading2"/>
      </w:pPr>
      <w:r>
        <w:lastRenderedPageBreak/>
        <w:t>Problems:</w:t>
      </w:r>
      <w:r w:rsidR="000344AD">
        <w:t xml:space="preserve"> </w:t>
      </w:r>
    </w:p>
    <w:p w14:paraId="5E51B73E" w14:textId="5F8A5196" w:rsidR="00FE250E" w:rsidRPr="00FE250E" w:rsidRDefault="00FE250E" w:rsidP="00FE250E">
      <w:pPr>
        <w:pStyle w:val="Heading3"/>
      </w:pPr>
      <w:r>
        <w:t xml:space="preserve">Use the database shown in Figure </w:t>
      </w:r>
      <w:proofErr w:type="spellStart"/>
      <w:r>
        <w:t>P3.1</w:t>
      </w:r>
      <w:proofErr w:type="spellEnd"/>
      <w:r>
        <w:t xml:space="preserve"> to answer Problems </w:t>
      </w:r>
      <w:proofErr w:type="spellStart"/>
      <w:r>
        <w:t>1and</w:t>
      </w:r>
      <w:proofErr w:type="spellEnd"/>
      <w:r>
        <w:t xml:space="preserve"> 4.</w:t>
      </w:r>
    </w:p>
    <w:p w14:paraId="5F8997EA" w14:textId="77777777" w:rsidR="007C21D8" w:rsidRDefault="000344AD" w:rsidP="007C21D8">
      <w:pPr>
        <w:keepNext/>
        <w:jc w:val="center"/>
      </w:pPr>
      <w:r>
        <w:rPr>
          <w:noProof/>
        </w:rPr>
        <w:drawing>
          <wp:inline distT="0" distB="0" distL="0" distR="0" wp14:anchorId="11174787" wp14:editId="2F75BC01">
            <wp:extent cx="5168265" cy="48476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63" b="2801"/>
                    <a:stretch/>
                  </pic:blipFill>
                  <pic:spPr bwMode="auto">
                    <a:xfrm>
                      <a:off x="0" y="0"/>
                      <a:ext cx="5179978" cy="485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24727" w14:textId="0619D614" w:rsidR="000344AD" w:rsidRPr="000344AD" w:rsidRDefault="007C21D8" w:rsidP="00FE250E">
      <w:pPr>
        <w:pStyle w:val="Caption"/>
      </w:pPr>
      <w:r w:rsidRPr="00572643">
        <w:t xml:space="preserve">Figure </w:t>
      </w:r>
      <w:proofErr w:type="spellStart"/>
      <w:r w:rsidRPr="00572643">
        <w:t>P3.1</w:t>
      </w:r>
      <w:proofErr w:type="spellEnd"/>
      <w:r w:rsidRPr="00572643">
        <w:t xml:space="preserve"> The </w:t>
      </w:r>
      <w:proofErr w:type="spellStart"/>
      <w:r w:rsidRPr="00572643">
        <w:t>Ch03_StoreCo</w:t>
      </w:r>
      <w:proofErr w:type="spellEnd"/>
      <w:r w:rsidRPr="00572643">
        <w:t xml:space="preserve"> database table</w:t>
      </w:r>
      <w:r>
        <w:t>s</w:t>
      </w:r>
    </w:p>
    <w:p w14:paraId="6F656E57" w14:textId="0427B326" w:rsidR="00C01388" w:rsidRDefault="00FE250E" w:rsidP="00FE250E">
      <w:pPr>
        <w:pStyle w:val="Heading3"/>
        <w:rPr>
          <w:i/>
          <w:iCs/>
        </w:rPr>
      </w:pPr>
      <w:r>
        <w:t xml:space="preserve">1. </w:t>
      </w:r>
      <w:r w:rsidR="000344AD">
        <w:t>For each table, identify the primary key and the foreign key(s). If a table</w:t>
      </w:r>
      <w:r>
        <w:t xml:space="preserve"> </w:t>
      </w:r>
      <w:r w:rsidR="000344AD">
        <w:t xml:space="preserve">does not have a foreign key, write </w:t>
      </w:r>
      <w:r w:rsidR="000344AD" w:rsidRPr="000344AD">
        <w:rPr>
          <w:i/>
          <w:iCs/>
        </w:rPr>
        <w:t>None.</w:t>
      </w:r>
    </w:p>
    <w:p w14:paraId="417795BC" w14:textId="5BE86C40" w:rsidR="00451612" w:rsidRDefault="00451612" w:rsidP="00451612">
      <w:r>
        <w:t>Table EMPLOYEE:</w:t>
      </w:r>
    </w:p>
    <w:p w14:paraId="7E8DB52E" w14:textId="10785608" w:rsidR="00451612" w:rsidRDefault="00451612" w:rsidP="00451612">
      <w:pPr>
        <w:pStyle w:val="ListBullet"/>
      </w:pPr>
      <w:r>
        <w:t xml:space="preserve">Primary key: </w:t>
      </w:r>
      <w:proofErr w:type="spellStart"/>
      <w:r w:rsidR="00FE250E">
        <w:t>EMP_CODE</w:t>
      </w:r>
      <w:proofErr w:type="spellEnd"/>
    </w:p>
    <w:p w14:paraId="738921FB" w14:textId="0DC2BBCC" w:rsidR="00FE250E" w:rsidRDefault="00FE250E" w:rsidP="00451612">
      <w:pPr>
        <w:pStyle w:val="ListBullet"/>
      </w:pPr>
      <w:r>
        <w:t xml:space="preserve">Foreign key: </w:t>
      </w:r>
      <w:proofErr w:type="spellStart"/>
      <w:r>
        <w:t>STORE_CODE</w:t>
      </w:r>
      <w:proofErr w:type="spellEnd"/>
      <w:r>
        <w:t xml:space="preserve"> – It references to </w:t>
      </w:r>
      <w:proofErr w:type="spellStart"/>
      <w:r>
        <w:t>STORE_CODE</w:t>
      </w:r>
      <w:proofErr w:type="spellEnd"/>
      <w:r>
        <w:t xml:space="preserve"> in STORE table.</w:t>
      </w:r>
    </w:p>
    <w:p w14:paraId="01F01334" w14:textId="3B56F210" w:rsidR="00FE250E" w:rsidRDefault="00FE250E" w:rsidP="00FE250E">
      <w:r>
        <w:t>Table STORE:</w:t>
      </w:r>
    </w:p>
    <w:p w14:paraId="11912143" w14:textId="1D5317E5" w:rsidR="00FE250E" w:rsidRDefault="00FE250E" w:rsidP="00FE250E">
      <w:pPr>
        <w:pStyle w:val="ListBullet"/>
      </w:pPr>
      <w:r>
        <w:t xml:space="preserve">Primary key: </w:t>
      </w:r>
      <w:proofErr w:type="spellStart"/>
      <w:r>
        <w:t>STORE_CODE</w:t>
      </w:r>
      <w:proofErr w:type="spellEnd"/>
    </w:p>
    <w:p w14:paraId="17C86B95" w14:textId="4760E449" w:rsidR="00FE250E" w:rsidRDefault="00FE250E" w:rsidP="00FE250E">
      <w:pPr>
        <w:pStyle w:val="ListBullet"/>
      </w:pPr>
      <w:r>
        <w:t xml:space="preserve">Foreign key: </w:t>
      </w:r>
      <w:proofErr w:type="spellStart"/>
      <w:r>
        <w:t>REGION_CODE</w:t>
      </w:r>
      <w:proofErr w:type="spellEnd"/>
      <w:r>
        <w:t xml:space="preserve"> – It references to </w:t>
      </w:r>
      <w:proofErr w:type="spellStart"/>
      <w:r>
        <w:t>REGION_CODE</w:t>
      </w:r>
      <w:proofErr w:type="spellEnd"/>
      <w:r>
        <w:t xml:space="preserve"> in REGION table.</w:t>
      </w:r>
    </w:p>
    <w:p w14:paraId="2643E8F8" w14:textId="77777777" w:rsidR="00FE250E" w:rsidRDefault="00FE250E" w:rsidP="00FE250E">
      <w:r>
        <w:t>Table STORE:</w:t>
      </w:r>
    </w:p>
    <w:p w14:paraId="164D3229" w14:textId="77777777" w:rsidR="00FE250E" w:rsidRDefault="00FE250E" w:rsidP="00FE250E">
      <w:pPr>
        <w:pStyle w:val="ListBullet"/>
      </w:pPr>
      <w:r>
        <w:t xml:space="preserve">Primary key: </w:t>
      </w:r>
      <w:proofErr w:type="spellStart"/>
      <w:r>
        <w:t>STORE_CODE</w:t>
      </w:r>
      <w:proofErr w:type="spellEnd"/>
    </w:p>
    <w:p w14:paraId="2A8A0DFC" w14:textId="4B9DBEC1" w:rsidR="00FE250E" w:rsidRPr="00451612" w:rsidRDefault="00FE250E" w:rsidP="00FE250E">
      <w:pPr>
        <w:pStyle w:val="ListBullet"/>
      </w:pPr>
      <w:r>
        <w:t>Foreign key: None</w:t>
      </w:r>
    </w:p>
    <w:p w14:paraId="6B22A88C" w14:textId="77777777" w:rsidR="00FE250E" w:rsidRPr="00451612" w:rsidRDefault="00FE250E" w:rsidP="00FE250E"/>
    <w:p w14:paraId="454600F1" w14:textId="2FEF5901" w:rsidR="007C21D8" w:rsidRDefault="007C21D8" w:rsidP="007C21D8">
      <w:pPr>
        <w:pStyle w:val="Heading3"/>
      </w:pPr>
      <w:r>
        <w:t>4. Describe the type(s) of relationship(s) between STORE and REGION.</w:t>
      </w:r>
    </w:p>
    <w:p w14:paraId="0C364013" w14:textId="6E8784AC" w:rsidR="00FE250E" w:rsidRDefault="00FE250E" w:rsidP="00FE250E">
      <w:r>
        <w:t>The relationship between STORE and REGION is many-to-one. Each store is set up in one and only one region, why each region can have one to many stores.</w:t>
      </w:r>
    </w:p>
    <w:p w14:paraId="5FF9A495" w14:textId="072BC9C4" w:rsidR="00FE250E" w:rsidRPr="00FE250E" w:rsidRDefault="00FE250E" w:rsidP="00FE250E">
      <w:pPr>
        <w:pStyle w:val="Heading3"/>
        <w:rPr>
          <w:rFonts w:ascii="Calibri" w:hAnsi="Calibri" w:cs="Calibri"/>
        </w:rPr>
      </w:pPr>
      <w:r>
        <w:t xml:space="preserve">22. Use the database shown in Figure </w:t>
      </w:r>
      <w:proofErr w:type="spellStart"/>
      <w:r>
        <w:t>P3.17</w:t>
      </w:r>
      <w:proofErr w:type="spellEnd"/>
      <w:r>
        <w:t xml:space="preserve"> to create the ERD for this database.</w:t>
      </w:r>
    </w:p>
    <w:p w14:paraId="1449D128" w14:textId="77777777" w:rsidR="007F5395" w:rsidRDefault="007C21D8" w:rsidP="007F5395">
      <w:pPr>
        <w:keepNext/>
        <w:jc w:val="center"/>
      </w:pPr>
      <w:r w:rsidRPr="007C21D8">
        <w:rPr>
          <w:noProof/>
        </w:rPr>
        <w:drawing>
          <wp:inline distT="0" distB="0" distL="0" distR="0" wp14:anchorId="0CF64E4B" wp14:editId="1864CC44">
            <wp:extent cx="5543630" cy="473408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8814" cy="47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FE95" w14:textId="181673E5" w:rsidR="00FE250E" w:rsidRDefault="007F5395" w:rsidP="00FE250E">
      <w:pPr>
        <w:pStyle w:val="Caption"/>
      </w:pPr>
      <w:r w:rsidRPr="007F46FB">
        <w:t xml:space="preserve">Figure </w:t>
      </w:r>
      <w:proofErr w:type="spellStart"/>
      <w:r w:rsidRPr="007F46FB">
        <w:t>P3.17</w:t>
      </w:r>
      <w:proofErr w:type="spellEnd"/>
      <w:r w:rsidRPr="007F46FB">
        <w:t xml:space="preserve"> The </w:t>
      </w:r>
      <w:proofErr w:type="spellStart"/>
      <w:r w:rsidRPr="007F46FB">
        <w:t>Ch03_TransCo</w:t>
      </w:r>
      <w:proofErr w:type="spellEnd"/>
      <w:r w:rsidRPr="007F46FB">
        <w:t xml:space="preserve"> database table</w:t>
      </w:r>
      <w:r>
        <w:t>s</w:t>
      </w:r>
    </w:p>
    <w:p w14:paraId="539F5EDB" w14:textId="77777777" w:rsidR="00FE250E" w:rsidRDefault="00FE250E" w:rsidP="00FE250E">
      <w:pPr>
        <w:keepNext/>
        <w:jc w:val="center"/>
      </w:pPr>
      <w:r>
        <w:rPr>
          <w:noProof/>
        </w:rPr>
        <w:drawing>
          <wp:inline distT="0" distB="0" distL="0" distR="0" wp14:anchorId="59D8E90F" wp14:editId="52A5FF3A">
            <wp:extent cx="6400800" cy="1537335"/>
            <wp:effectExtent l="0" t="0" r="0" b="571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CEDA" w14:textId="42F611AA" w:rsidR="00FE250E" w:rsidRDefault="00FE250E" w:rsidP="00FE250E">
      <w:pPr>
        <w:pStyle w:val="Caption"/>
      </w:pPr>
      <w:r>
        <w:t xml:space="preserve">ER Diagram of </w:t>
      </w:r>
      <w:proofErr w:type="spellStart"/>
      <w:r w:rsidRPr="00EA0640">
        <w:t>Ch03_TransCo</w:t>
      </w:r>
      <w:proofErr w:type="spellEnd"/>
      <w:r w:rsidRPr="00EA0640">
        <w:t xml:space="preserve"> database</w:t>
      </w:r>
    </w:p>
    <w:p w14:paraId="3068D3D7" w14:textId="7FB165E8" w:rsidR="00FE250E" w:rsidRDefault="00FE250E" w:rsidP="00FE250E">
      <w:r>
        <w:br w:type="page"/>
      </w:r>
    </w:p>
    <w:p w14:paraId="300F372E" w14:textId="71D83ADF" w:rsidR="007F5395" w:rsidRDefault="00FE250E" w:rsidP="00FE250E">
      <w:pPr>
        <w:pStyle w:val="Heading1"/>
      </w:pPr>
      <w:r>
        <w:lastRenderedPageBreak/>
        <w:t>Chapter Four Questions:</w:t>
      </w:r>
    </w:p>
    <w:p w14:paraId="0F57610B" w14:textId="23543739" w:rsidR="00FE250E" w:rsidRDefault="00FE250E" w:rsidP="00FE250E">
      <w:pPr>
        <w:pStyle w:val="Heading2"/>
      </w:pPr>
      <w:r>
        <w:t>Review Questions:</w:t>
      </w:r>
    </w:p>
    <w:p w14:paraId="70D75A13" w14:textId="64BA591C" w:rsidR="00FE250E" w:rsidRDefault="00FE250E" w:rsidP="00FE250E">
      <w:pPr>
        <w:pStyle w:val="Heading3"/>
      </w:pPr>
      <w:r>
        <w:t>1. What two conditions must be met before an entity can be classified as a weak entity? Give an example of a weak entity.</w:t>
      </w:r>
    </w:p>
    <w:p w14:paraId="5BF96D73" w14:textId="00D43AF5" w:rsidR="00C43E03" w:rsidRDefault="00C43E03" w:rsidP="00C43E03">
      <w:pPr>
        <w:pStyle w:val="ListBullet"/>
      </w:pPr>
      <w:r>
        <w:t>The entity should be “existence-dependent” on its parent entity.</w:t>
      </w:r>
    </w:p>
    <w:p w14:paraId="68E68279" w14:textId="41C4C553" w:rsidR="00C43E03" w:rsidRDefault="00C43E03" w:rsidP="00C43E03">
      <w:pPr>
        <w:pStyle w:val="ListBullet"/>
        <w:numPr>
          <w:ilvl w:val="1"/>
          <w:numId w:val="3"/>
        </w:numPr>
      </w:pPr>
      <w:r>
        <w:t>If an entity is referred as an “entity-dependent”, then that entity can exist in the database if and only if when it is related with another entity existence.</w:t>
      </w:r>
      <w:r>
        <w:tab/>
      </w:r>
    </w:p>
    <w:p w14:paraId="5CC02592" w14:textId="09A013BB" w:rsidR="00C43E03" w:rsidRDefault="00C43E03" w:rsidP="00C43E03">
      <w:pPr>
        <w:pStyle w:val="ListBullet"/>
      </w:pPr>
      <w:r>
        <w:t>The entity should inherit a section of its primary key from its parent entity.</w:t>
      </w:r>
    </w:p>
    <w:p w14:paraId="5D2196BE" w14:textId="7C13DBED" w:rsidR="00C43E03" w:rsidRDefault="00C43E03" w:rsidP="00C43E03">
      <w:r>
        <w:t>Example of a weak entity:</w:t>
      </w:r>
    </w:p>
    <w:p w14:paraId="20E9079D" w14:textId="0E9D929B" w:rsidR="000E78B1" w:rsidRDefault="00B12DC4" w:rsidP="00C43E03">
      <w:r>
        <w:rPr>
          <w:noProof/>
        </w:rPr>
        <w:drawing>
          <wp:inline distT="0" distB="0" distL="0" distR="0" wp14:anchorId="4E0DF40A" wp14:editId="6315B43A">
            <wp:extent cx="6144106" cy="196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06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B6A" w14:textId="4ED69365" w:rsidR="00B12DC4" w:rsidRDefault="00B12DC4" w:rsidP="00B12DC4">
      <w:r>
        <w:t xml:space="preserve">The </w:t>
      </w:r>
      <w:r w:rsidR="000E78B1">
        <w:t>CLASS entity is a weak entity because it is “existence-dependent” on COURSE entity.</w:t>
      </w:r>
      <w:r>
        <w:t xml:space="preserve"> Therefore, the CLASS entity uses a primary key component from its parent entity (COURSE).</w:t>
      </w:r>
    </w:p>
    <w:p w14:paraId="49259DAC" w14:textId="77777777" w:rsidR="007B24EC" w:rsidRDefault="00B12DC4" w:rsidP="007B24EC">
      <w:r>
        <w:t>The primary key</w:t>
      </w:r>
      <w:r w:rsidR="007B24EC">
        <w:t>s</w:t>
      </w:r>
      <w:r>
        <w:t xml:space="preserve"> of CLASS entity are </w:t>
      </w:r>
      <w:proofErr w:type="spellStart"/>
      <w:r>
        <w:t>CRS_CODE</w:t>
      </w:r>
      <w:proofErr w:type="spellEnd"/>
      <w:r>
        <w:t xml:space="preserve">, </w:t>
      </w:r>
      <w:proofErr w:type="spellStart"/>
      <w:r>
        <w:t>CLASS_SECTION.</w:t>
      </w:r>
      <w:proofErr w:type="spellEnd"/>
    </w:p>
    <w:p w14:paraId="3BDBCDC7" w14:textId="59E562D9" w:rsidR="00FE250E" w:rsidRDefault="00FE250E" w:rsidP="007B24EC">
      <w:pPr>
        <w:pStyle w:val="Heading3"/>
      </w:pPr>
      <w:r>
        <w:t>2. What is a strong (or identifying) relationship, and how is it depicted in a Crow’s Foot ERD?</w:t>
      </w:r>
    </w:p>
    <w:p w14:paraId="500E12BF" w14:textId="7CF2282C" w:rsidR="007B24EC" w:rsidRDefault="007B24EC" w:rsidP="007B24EC">
      <w:r>
        <w:t>A strong relationship exists when the primary key of the related entity contains a primary key component of the parent entity.</w:t>
      </w:r>
    </w:p>
    <w:p w14:paraId="70FC1B3D" w14:textId="3B69783D" w:rsidR="007B24EC" w:rsidRPr="007B24EC" w:rsidRDefault="007B24EC" w:rsidP="007B24EC">
      <w:r>
        <w:t>In a Crow’s Foot ERD, a strong relationship is depicted with a solid line between the entities.</w:t>
      </w:r>
    </w:p>
    <w:p w14:paraId="1D27C48A" w14:textId="5836982C" w:rsidR="00FE250E" w:rsidRDefault="00FE250E" w:rsidP="00FE250E">
      <w:pPr>
        <w:pStyle w:val="Heading3"/>
      </w:pPr>
      <w:r>
        <w:t>4. What is a composite entity, and when is it used?</w:t>
      </w:r>
    </w:p>
    <w:p w14:paraId="4178ABEC" w14:textId="2355F47F" w:rsidR="007B24EC" w:rsidRDefault="00BB3814" w:rsidP="007B24EC">
      <w:r>
        <w:t xml:space="preserve">A composite entity is the one that has a primary key composed of multiple attributes. </w:t>
      </w:r>
    </w:p>
    <w:p w14:paraId="33915FFD" w14:textId="0095798B" w:rsidR="00F4446C" w:rsidRDefault="00F4446C" w:rsidP="007B24EC">
      <w:r>
        <w:t xml:space="preserve">Composite entity is used </w:t>
      </w:r>
      <w:r w:rsidR="00FA0217">
        <w:t>to transform many-to-many relationships to one-to-many relationships.</w:t>
      </w:r>
    </w:p>
    <w:p w14:paraId="5BEC2A5E" w14:textId="77777777" w:rsidR="00FE250E" w:rsidRDefault="00FE250E" w:rsidP="00FE250E">
      <w:pPr>
        <w:pStyle w:val="Heading3"/>
      </w:pPr>
      <w:proofErr w:type="spellStart"/>
      <w:r>
        <w:lastRenderedPageBreak/>
        <w:t>5a</w:t>
      </w:r>
      <w:proofErr w:type="spellEnd"/>
      <w:r>
        <w:t>. Suppose you are working within the framework of the conceptual model in Figure </w:t>
      </w:r>
      <w:proofErr w:type="spellStart"/>
      <w:r>
        <w:t>Q4.5</w:t>
      </w:r>
      <w:proofErr w:type="spellEnd"/>
      <w:r>
        <w:t>.</w:t>
      </w:r>
      <w:r w:rsidRPr="00FE250E">
        <w:t xml:space="preserve"> </w:t>
      </w:r>
    </w:p>
    <w:p w14:paraId="508B6C97" w14:textId="4C86EDDF" w:rsidR="00FE250E" w:rsidRDefault="00FE250E" w:rsidP="00FE250E">
      <w:pPr>
        <w:pStyle w:val="Heading3"/>
      </w:pPr>
      <w:r>
        <w:t xml:space="preserve">Given the conceptual model in Figure </w:t>
      </w:r>
      <w:proofErr w:type="spellStart"/>
      <w:r>
        <w:t>Q4.5</w:t>
      </w:r>
      <w:proofErr w:type="spellEnd"/>
      <w:r>
        <w:t xml:space="preserve">: </w:t>
      </w:r>
    </w:p>
    <w:p w14:paraId="58E00D48" w14:textId="77777777" w:rsidR="00735791" w:rsidRDefault="00FE250E" w:rsidP="00735791">
      <w:pPr>
        <w:keepNext/>
        <w:jc w:val="center"/>
      </w:pPr>
      <w:r w:rsidRPr="00FE250E">
        <w:rPr>
          <w:noProof/>
        </w:rPr>
        <w:drawing>
          <wp:inline distT="0" distB="0" distL="0" distR="0" wp14:anchorId="30FC2A9F" wp14:editId="4879EFCA">
            <wp:extent cx="5884122" cy="219004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32" r="3837"/>
                    <a:stretch/>
                  </pic:blipFill>
                  <pic:spPr bwMode="auto">
                    <a:xfrm>
                      <a:off x="0" y="0"/>
                      <a:ext cx="5884325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AD86B" w14:textId="4EABF08C" w:rsidR="00FE250E" w:rsidRDefault="00735791" w:rsidP="00735791">
      <w:pPr>
        <w:pStyle w:val="Caption"/>
        <w:jc w:val="center"/>
      </w:pPr>
      <w:r w:rsidRPr="00274B64">
        <w:t xml:space="preserve">Figure </w:t>
      </w:r>
      <w:proofErr w:type="spellStart"/>
      <w:r w:rsidRPr="00274B64">
        <w:t>Q4.5</w:t>
      </w:r>
      <w:proofErr w:type="spellEnd"/>
      <w:r w:rsidRPr="00274B64">
        <w:t xml:space="preserve"> The conceptual model for Question 5</w:t>
      </w:r>
    </w:p>
    <w:p w14:paraId="46445EE0" w14:textId="188A38E2" w:rsidR="00FE250E" w:rsidRDefault="00FE250E" w:rsidP="00FA0217">
      <w:pPr>
        <w:pStyle w:val="Heading3"/>
        <w:numPr>
          <w:ilvl w:val="0"/>
          <w:numId w:val="19"/>
        </w:numPr>
      </w:pPr>
      <w:r>
        <w:t>Write the business rules that are reflected in it.</w:t>
      </w:r>
      <w:r w:rsidRPr="00FE250E">
        <w:t xml:space="preserve"> </w:t>
      </w:r>
    </w:p>
    <w:p w14:paraId="7678EF88" w14:textId="63104BF1" w:rsidR="00FA0217" w:rsidRDefault="00956EA0" w:rsidP="00FA0217">
      <w:r>
        <w:t>Each customer owns many cars.</w:t>
      </w:r>
    </w:p>
    <w:p w14:paraId="2D7FAC6A" w14:textId="160627A4" w:rsidR="00DF43F5" w:rsidRDefault="00DF43F5" w:rsidP="00FA0217">
      <w:r>
        <w:t>Some customers do not own car.</w:t>
      </w:r>
    </w:p>
    <w:p w14:paraId="3183C02D" w14:textId="70614222" w:rsidR="00956EA0" w:rsidRDefault="00956EA0" w:rsidP="00FA0217">
      <w:r>
        <w:t xml:space="preserve">Each car </w:t>
      </w:r>
      <w:r w:rsidR="001B73FC">
        <w:t>is owned by one and only one customer.</w:t>
      </w:r>
    </w:p>
    <w:p w14:paraId="5E33001F" w14:textId="6224B769" w:rsidR="00DF43F5" w:rsidRDefault="00DF43F5" w:rsidP="00772A00">
      <w:r>
        <w:t>A car can get</w:t>
      </w:r>
      <w:r w:rsidR="00301FAA">
        <w:t xml:space="preserve"> many maintenance records.</w:t>
      </w:r>
    </w:p>
    <w:p w14:paraId="359D2058" w14:textId="2A8F8FE5" w:rsidR="00301FAA" w:rsidRDefault="00301FAA" w:rsidP="00772A00">
      <w:r>
        <w:t>Some cars have not got a maintenance record.</w:t>
      </w:r>
    </w:p>
    <w:p w14:paraId="608FFE42" w14:textId="3F36A5E9" w:rsidR="00301FAA" w:rsidRDefault="00301FAA" w:rsidP="00772A00">
      <w:r>
        <w:t xml:space="preserve">Each </w:t>
      </w:r>
      <w:r>
        <w:t>maintenance record</w:t>
      </w:r>
      <w:r>
        <w:t xml:space="preserve"> is generated by only one car.</w:t>
      </w:r>
    </w:p>
    <w:p w14:paraId="2A774726" w14:textId="6606BC10" w:rsidR="00301FAA" w:rsidRDefault="00301FAA" w:rsidP="00772A00">
      <w:r>
        <w:t>Each maintenance procedure includes one or many maintenance lines.</w:t>
      </w:r>
    </w:p>
    <w:p w14:paraId="71216A4E" w14:textId="38684709" w:rsidR="001B73FC" w:rsidRDefault="00CE77F2" w:rsidP="00FA0217">
      <w:r>
        <w:t>Each part may appear in many maintenance lines.</w:t>
      </w:r>
    </w:p>
    <w:p w14:paraId="1379F80B" w14:textId="39AF6EB6" w:rsidR="00CE77F2" w:rsidRDefault="00CE77F2" w:rsidP="00FA0217">
      <w:r>
        <w:t xml:space="preserve">Each </w:t>
      </w:r>
      <w:r w:rsidRPr="00CE77F2">
        <w:t>maintenance</w:t>
      </w:r>
      <w:r>
        <w:t xml:space="preserve"> record can use many parts.</w:t>
      </w:r>
    </w:p>
    <w:p w14:paraId="1A36FC8F" w14:textId="07323259" w:rsidR="00CE77F2" w:rsidRPr="00FA0217" w:rsidRDefault="00CE77F2" w:rsidP="00FA0217">
      <w:r>
        <w:t xml:space="preserve">Each part is used in many </w:t>
      </w:r>
      <w:r w:rsidRPr="00CE77F2">
        <w:t>maintenance</w:t>
      </w:r>
      <w:r>
        <w:t xml:space="preserve"> records.</w:t>
      </w:r>
    </w:p>
    <w:p w14:paraId="284A7C15" w14:textId="2BC24232" w:rsidR="00FE250E" w:rsidRDefault="00FE250E" w:rsidP="00FE250E">
      <w:pPr>
        <w:pStyle w:val="Heading3"/>
      </w:pPr>
      <w:r>
        <w:t>10. What is a derived attribute? Give an example. What are the advantages or disadvantages of storing or not storing a derived attribute?</w:t>
      </w:r>
      <w:r w:rsidRPr="00FE250E">
        <w:t xml:space="preserve"> </w:t>
      </w:r>
    </w:p>
    <w:p w14:paraId="5672450A" w14:textId="293DD841" w:rsidR="0079776A" w:rsidRDefault="00CE77F2" w:rsidP="00CE77F2">
      <w:r>
        <w:t xml:space="preserve">A derived attribute is an </w:t>
      </w:r>
      <w:r w:rsidR="0079776A">
        <w:t>attribute whose value is calculated from other attributes.</w:t>
      </w:r>
      <w:r w:rsidR="0079776A">
        <w:t xml:space="preserve"> It does </w:t>
      </w:r>
      <w:r w:rsidR="0079776A">
        <w:t>not physically exist within the entity and is derived via an algorithm</w:t>
      </w:r>
      <w:r w:rsidR="0079776A">
        <w:t>.</w:t>
      </w:r>
    </w:p>
    <w:p w14:paraId="4227A5E5" w14:textId="77777777" w:rsidR="0079776A" w:rsidRDefault="0079776A">
      <w:pPr>
        <w:jc w:val="left"/>
      </w:pPr>
      <w:r>
        <w:br w:type="page"/>
      </w:r>
    </w:p>
    <w:p w14:paraId="5E124B04" w14:textId="713DF557" w:rsidR="0079776A" w:rsidRDefault="0079776A" w:rsidP="00CE77F2">
      <w:pPr>
        <w:rPr>
          <w:b/>
          <w:bCs/>
        </w:rPr>
      </w:pPr>
      <w:r>
        <w:rPr>
          <w:b/>
          <w:bCs/>
        </w:rPr>
        <w:lastRenderedPageBreak/>
        <w:t>T</w:t>
      </w:r>
      <w:r w:rsidRPr="0079776A">
        <w:rPr>
          <w:b/>
          <w:bCs/>
        </w:rPr>
        <w:t>he advantages or disadvantages of storing or not storing a derived attribute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0"/>
        <w:gridCol w:w="4060"/>
        <w:gridCol w:w="4060"/>
      </w:tblGrid>
      <w:tr w:rsidR="0079776A" w14:paraId="6E120F45" w14:textId="77777777" w:rsidTr="0079776A">
        <w:tc>
          <w:tcPr>
            <w:tcW w:w="1950" w:type="dxa"/>
          </w:tcPr>
          <w:p w14:paraId="0F189081" w14:textId="77777777" w:rsidR="0079776A" w:rsidRDefault="0079776A" w:rsidP="00CE77F2">
            <w:pPr>
              <w:rPr>
                <w:b/>
                <w:bCs/>
              </w:rPr>
            </w:pPr>
          </w:p>
        </w:tc>
        <w:tc>
          <w:tcPr>
            <w:tcW w:w="4060" w:type="dxa"/>
          </w:tcPr>
          <w:p w14:paraId="3C6C4E00" w14:textId="2BE68ACC" w:rsidR="0079776A" w:rsidRDefault="0079776A" w:rsidP="007977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STORED</w:t>
            </w:r>
          </w:p>
        </w:tc>
        <w:tc>
          <w:tcPr>
            <w:tcW w:w="4060" w:type="dxa"/>
          </w:tcPr>
          <w:p w14:paraId="21F92520" w14:textId="0F9E9CB1" w:rsidR="0079776A" w:rsidRDefault="0079776A" w:rsidP="007977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 STORED</w:t>
            </w:r>
          </w:p>
        </w:tc>
      </w:tr>
      <w:tr w:rsidR="0079776A" w14:paraId="56BE9735" w14:textId="77777777" w:rsidTr="0079776A">
        <w:tc>
          <w:tcPr>
            <w:tcW w:w="1950" w:type="dxa"/>
          </w:tcPr>
          <w:p w14:paraId="45E0B151" w14:textId="6E05CAC4" w:rsidR="0079776A" w:rsidRDefault="0079776A" w:rsidP="00CE77F2">
            <w:pPr>
              <w:rPr>
                <w:b/>
                <w:bCs/>
              </w:rPr>
            </w:pPr>
            <w:r>
              <w:rPr>
                <w:b/>
                <w:bCs/>
              </w:rPr>
              <w:t>Advantages</w:t>
            </w:r>
          </w:p>
        </w:tc>
        <w:tc>
          <w:tcPr>
            <w:tcW w:w="4060" w:type="dxa"/>
          </w:tcPr>
          <w:p w14:paraId="23ECB388" w14:textId="77777777" w:rsidR="0079776A" w:rsidRDefault="0079776A" w:rsidP="0079776A">
            <w:pPr>
              <w:pStyle w:val="ListBullet"/>
              <w:ind w:left="364"/>
            </w:pPr>
            <w:r>
              <w:t xml:space="preserve">Saves CPU processing cycles </w:t>
            </w:r>
          </w:p>
          <w:p w14:paraId="639762D6" w14:textId="77777777" w:rsidR="0079776A" w:rsidRDefault="0079776A" w:rsidP="0079776A">
            <w:pPr>
              <w:pStyle w:val="ListBullet"/>
              <w:ind w:left="364"/>
            </w:pPr>
            <w:r>
              <w:t xml:space="preserve">Saves data access time </w:t>
            </w:r>
          </w:p>
          <w:p w14:paraId="3D1002D0" w14:textId="77777777" w:rsidR="0079776A" w:rsidRDefault="0079776A" w:rsidP="0079776A">
            <w:pPr>
              <w:pStyle w:val="ListBullet"/>
              <w:ind w:left="364"/>
            </w:pPr>
            <w:r>
              <w:t xml:space="preserve">Data value is readily available </w:t>
            </w:r>
          </w:p>
          <w:p w14:paraId="57FF55F4" w14:textId="41B7A3B4" w:rsidR="0079776A" w:rsidRDefault="0079776A" w:rsidP="0079776A">
            <w:pPr>
              <w:pStyle w:val="ListBullet"/>
              <w:ind w:left="364"/>
              <w:rPr>
                <w:b/>
                <w:bCs/>
              </w:rPr>
            </w:pPr>
            <w:r>
              <w:t>Can be used to keep track of historical data</w:t>
            </w:r>
          </w:p>
        </w:tc>
        <w:tc>
          <w:tcPr>
            <w:tcW w:w="4060" w:type="dxa"/>
          </w:tcPr>
          <w:p w14:paraId="2F242428" w14:textId="77777777" w:rsidR="0079776A" w:rsidRDefault="0079776A" w:rsidP="0079776A">
            <w:pPr>
              <w:pStyle w:val="ListBullet"/>
              <w:ind w:left="364"/>
            </w:pPr>
            <w:r>
              <w:t xml:space="preserve">Saves storage space </w:t>
            </w:r>
          </w:p>
          <w:p w14:paraId="79915032" w14:textId="4506C0ED" w:rsidR="0079776A" w:rsidRDefault="0079776A" w:rsidP="0079776A">
            <w:pPr>
              <w:pStyle w:val="ListBullet"/>
              <w:ind w:left="364"/>
              <w:rPr>
                <w:b/>
                <w:bCs/>
              </w:rPr>
            </w:pPr>
            <w:r>
              <w:t>Computation always yields current value</w:t>
            </w:r>
          </w:p>
        </w:tc>
      </w:tr>
      <w:tr w:rsidR="0079776A" w14:paraId="795DF12F" w14:textId="77777777" w:rsidTr="0079776A">
        <w:tc>
          <w:tcPr>
            <w:tcW w:w="1950" w:type="dxa"/>
          </w:tcPr>
          <w:p w14:paraId="68BBAEA2" w14:textId="7D3B09B6" w:rsidR="0079776A" w:rsidRDefault="0079776A" w:rsidP="00CE77F2">
            <w:pPr>
              <w:rPr>
                <w:b/>
                <w:bCs/>
              </w:rPr>
            </w:pPr>
            <w:r>
              <w:rPr>
                <w:b/>
                <w:bCs/>
              </w:rPr>
              <w:t>Disadvantages</w:t>
            </w:r>
          </w:p>
        </w:tc>
        <w:tc>
          <w:tcPr>
            <w:tcW w:w="4060" w:type="dxa"/>
          </w:tcPr>
          <w:p w14:paraId="032769A7" w14:textId="3504143D" w:rsidR="0079776A" w:rsidRDefault="0079776A" w:rsidP="0079776A">
            <w:pPr>
              <w:pStyle w:val="ListBullet"/>
              <w:ind w:left="364"/>
              <w:rPr>
                <w:b/>
                <w:bCs/>
              </w:rPr>
            </w:pPr>
            <w:r>
              <w:t>Requires constant maintenance to ensure derived value is current, especially if any values used in the calculation change</w:t>
            </w:r>
          </w:p>
        </w:tc>
        <w:tc>
          <w:tcPr>
            <w:tcW w:w="4060" w:type="dxa"/>
          </w:tcPr>
          <w:p w14:paraId="56B8E516" w14:textId="77777777" w:rsidR="0079776A" w:rsidRDefault="0079776A" w:rsidP="0079776A">
            <w:pPr>
              <w:pStyle w:val="ListBullet"/>
              <w:ind w:left="364"/>
            </w:pPr>
            <w:r>
              <w:t xml:space="preserve">Uses CPU processing cycles </w:t>
            </w:r>
          </w:p>
          <w:p w14:paraId="235695E6" w14:textId="4BC16E7F" w:rsidR="0079776A" w:rsidRDefault="0079776A" w:rsidP="0079776A">
            <w:pPr>
              <w:pStyle w:val="ListBullet"/>
              <w:ind w:left="364"/>
            </w:pPr>
            <w:r>
              <w:t xml:space="preserve">Increases data access time </w:t>
            </w:r>
          </w:p>
          <w:p w14:paraId="1A0CD541" w14:textId="106F9292" w:rsidR="0079776A" w:rsidRDefault="0079776A" w:rsidP="0079776A">
            <w:pPr>
              <w:pStyle w:val="ListBullet"/>
              <w:ind w:left="364"/>
              <w:rPr>
                <w:b/>
                <w:bCs/>
              </w:rPr>
            </w:pPr>
            <w:r>
              <w:t>Adds coding complexity to queries</w:t>
            </w:r>
          </w:p>
        </w:tc>
      </w:tr>
    </w:tbl>
    <w:p w14:paraId="70FA0902" w14:textId="77777777" w:rsidR="0079776A" w:rsidRPr="0079776A" w:rsidRDefault="0079776A" w:rsidP="00CE77F2">
      <w:pPr>
        <w:rPr>
          <w:b/>
          <w:bCs/>
        </w:rPr>
      </w:pPr>
    </w:p>
    <w:p w14:paraId="07445AC3" w14:textId="449E0D94" w:rsidR="00FE250E" w:rsidRDefault="00FE250E" w:rsidP="00FE250E">
      <w:pPr>
        <w:pStyle w:val="Heading3"/>
      </w:pPr>
      <w:r>
        <w:t>16. What are multivalued attributes, and how can they be handled within the database design?</w:t>
      </w:r>
    </w:p>
    <w:p w14:paraId="7E7BCA0B" w14:textId="664902F2" w:rsidR="0079776A" w:rsidRDefault="0079776A" w:rsidP="0079776A">
      <w:r>
        <w:t>M</w:t>
      </w:r>
      <w:r>
        <w:t>ultivalued attribute</w:t>
      </w:r>
      <w:r>
        <w:t xml:space="preserve"> is an attribute that has many values.</w:t>
      </w:r>
    </w:p>
    <w:p w14:paraId="1A02DEF3" w14:textId="4AB51830" w:rsidR="00C72438" w:rsidRDefault="008E7F34" w:rsidP="0079776A">
      <w:proofErr w:type="gramStart"/>
      <w:r>
        <w:t>In order to</w:t>
      </w:r>
      <w:proofErr w:type="gramEnd"/>
      <w:r>
        <w:t xml:space="preserve"> be handled within the database design</w:t>
      </w:r>
      <w:r>
        <w:t>, the designer must decide on one of two possible courses of action</w:t>
      </w:r>
      <w:r>
        <w:t>:</w:t>
      </w:r>
    </w:p>
    <w:p w14:paraId="79388BB2" w14:textId="3FA10216" w:rsidR="00C72438" w:rsidRDefault="008E7F34" w:rsidP="0079776A">
      <w:pPr>
        <w:pStyle w:val="ListBullet"/>
      </w:pPr>
      <w:r>
        <w:t>C</w:t>
      </w:r>
      <w:r>
        <w:t>reate several new attributes, one for each component of the original multivalued attribute.</w:t>
      </w:r>
    </w:p>
    <w:p w14:paraId="1ED9EC1F" w14:textId="3B6D0C45" w:rsidR="008E7F34" w:rsidRPr="0079776A" w:rsidRDefault="008E7F34" w:rsidP="0079776A">
      <w:pPr>
        <w:pStyle w:val="ListBullet"/>
      </w:pPr>
      <w:r>
        <w:t>Create a new entity composed of the original multivalued attribute’s components</w:t>
      </w:r>
    </w:p>
    <w:p w14:paraId="23000B8F" w14:textId="206DBB09" w:rsidR="00FE250E" w:rsidRDefault="00FE250E" w:rsidP="00FE250E">
      <w:pPr>
        <w:pStyle w:val="Heading2"/>
      </w:pPr>
      <w:r>
        <w:t>Problems:</w:t>
      </w:r>
    </w:p>
    <w:p w14:paraId="2CAD1AB1" w14:textId="540790A7" w:rsidR="008E7F34" w:rsidRDefault="008E7F34" w:rsidP="008E7F34">
      <w:pPr>
        <w:pStyle w:val="Heading3"/>
      </w:pPr>
      <w:r>
        <w:t xml:space="preserve">1. </w:t>
      </w:r>
      <w:r>
        <w:t xml:space="preserve">Use the following business rules to create a Crow’s Foot ERD. Write all appropriate </w:t>
      </w:r>
      <w:proofErr w:type="spellStart"/>
      <w:r>
        <w:t>connectivities</w:t>
      </w:r>
      <w:proofErr w:type="spellEnd"/>
      <w:r>
        <w:t xml:space="preserve"> and cardinalities in the ERD.</w:t>
      </w:r>
    </w:p>
    <w:p w14:paraId="4D720641" w14:textId="77777777" w:rsidR="008E7F34" w:rsidRPr="008E7F34" w:rsidRDefault="008E7F34" w:rsidP="008E7F34">
      <w:pPr>
        <w:pStyle w:val="ListBullet"/>
        <w:rPr>
          <w:b/>
          <w:bCs/>
        </w:rPr>
      </w:pPr>
      <w:r w:rsidRPr="008E7F34">
        <w:rPr>
          <w:b/>
          <w:bCs/>
        </w:rPr>
        <w:t>A department employs many employees, but each employee is employed by only one department.</w:t>
      </w:r>
    </w:p>
    <w:p w14:paraId="26C725AE" w14:textId="77777777" w:rsidR="008E7F34" w:rsidRPr="008E7F34" w:rsidRDefault="008E7F34" w:rsidP="008E7F34">
      <w:pPr>
        <w:pStyle w:val="ListBullet"/>
        <w:rPr>
          <w:b/>
          <w:bCs/>
        </w:rPr>
      </w:pPr>
      <w:r w:rsidRPr="008E7F34">
        <w:rPr>
          <w:b/>
          <w:bCs/>
        </w:rPr>
        <w:t>Some employees, known as “rovers,” are not assigned to any department.</w:t>
      </w:r>
    </w:p>
    <w:p w14:paraId="2985EDE9" w14:textId="77777777" w:rsidR="008E7F34" w:rsidRPr="008E7F34" w:rsidRDefault="008E7F34" w:rsidP="008E7F34">
      <w:pPr>
        <w:pStyle w:val="ListBullet"/>
        <w:rPr>
          <w:b/>
          <w:bCs/>
        </w:rPr>
      </w:pPr>
      <w:r w:rsidRPr="008E7F34">
        <w:rPr>
          <w:b/>
          <w:bCs/>
        </w:rPr>
        <w:t>A division operates many departments, but each department is operated by only one division.</w:t>
      </w:r>
    </w:p>
    <w:p w14:paraId="50938895" w14:textId="6B078237" w:rsidR="008E7F34" w:rsidRPr="008E7F34" w:rsidRDefault="008E7F34" w:rsidP="008E7F34">
      <w:pPr>
        <w:pStyle w:val="ListBullet"/>
        <w:rPr>
          <w:b/>
          <w:bCs/>
        </w:rPr>
      </w:pPr>
      <w:r w:rsidRPr="008E7F34">
        <w:rPr>
          <w:b/>
          <w:bCs/>
        </w:rPr>
        <w:t>An employee may be assigned many projects, and a project may have many employees assigned to it.</w:t>
      </w:r>
    </w:p>
    <w:p w14:paraId="457BB163" w14:textId="0072D64A" w:rsidR="008E7F34" w:rsidRPr="008E7F34" w:rsidRDefault="008E7F34" w:rsidP="008E7F34">
      <w:pPr>
        <w:pStyle w:val="ListBullet"/>
        <w:rPr>
          <w:b/>
          <w:bCs/>
        </w:rPr>
      </w:pPr>
      <w:r w:rsidRPr="008E7F34">
        <w:rPr>
          <w:b/>
          <w:bCs/>
        </w:rPr>
        <w:t>A project must have at least one employee assigned to it.</w:t>
      </w:r>
    </w:p>
    <w:p w14:paraId="7833F104" w14:textId="77777777" w:rsidR="008E7F34" w:rsidRPr="008E7F34" w:rsidRDefault="008E7F34" w:rsidP="008E7F34">
      <w:pPr>
        <w:pStyle w:val="ListBullet"/>
        <w:rPr>
          <w:b/>
          <w:bCs/>
        </w:rPr>
      </w:pPr>
      <w:r w:rsidRPr="008E7F34">
        <w:rPr>
          <w:b/>
          <w:bCs/>
        </w:rPr>
        <w:t>One of the employees manages each department, and each department is managed by only one employee.</w:t>
      </w:r>
    </w:p>
    <w:p w14:paraId="414526B1" w14:textId="01EF8AF9" w:rsidR="00627615" w:rsidRDefault="008E7F34" w:rsidP="008E7F34">
      <w:pPr>
        <w:pStyle w:val="ListBullet"/>
        <w:rPr>
          <w:b/>
          <w:bCs/>
        </w:rPr>
      </w:pPr>
      <w:r w:rsidRPr="008E7F34">
        <w:rPr>
          <w:b/>
          <w:bCs/>
        </w:rPr>
        <w:t>One of the employees runs each division, and each division is run by only one employee.</w:t>
      </w:r>
    </w:p>
    <w:p w14:paraId="5DB3190B" w14:textId="77777777" w:rsidR="00627615" w:rsidRDefault="00627615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E357265" w14:textId="77777777" w:rsidR="00735791" w:rsidRDefault="00627615" w:rsidP="007357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52D19B" wp14:editId="4F475FA1">
            <wp:extent cx="6215410" cy="6106886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568" cy="61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D728" w14:textId="789819C6" w:rsidR="00FE250E" w:rsidRDefault="00735791" w:rsidP="00735791">
      <w:pPr>
        <w:pStyle w:val="Caption"/>
        <w:jc w:val="center"/>
      </w:pPr>
      <w:r>
        <w:t>ER Diagram of Problem 1</w:t>
      </w:r>
    </w:p>
    <w:p w14:paraId="7E21AF5F" w14:textId="4019162C" w:rsidR="00735791" w:rsidRDefault="00735791" w:rsidP="00735791">
      <w:pPr>
        <w:pStyle w:val="Heading3"/>
      </w:pPr>
      <w:r>
        <w:t>4. Create an ERD based on the Crow’s Foot notation using the following requirements:</w:t>
      </w:r>
    </w:p>
    <w:p w14:paraId="6111A640" w14:textId="77777777" w:rsidR="00735791" w:rsidRPr="00735791" w:rsidRDefault="00735791" w:rsidP="00735791">
      <w:pPr>
        <w:pStyle w:val="ListBullet"/>
        <w:rPr>
          <w:b/>
          <w:bCs/>
        </w:rPr>
      </w:pPr>
      <w:r w:rsidRPr="00735791">
        <w:rPr>
          <w:b/>
          <w:bCs/>
        </w:rPr>
        <w:t xml:space="preserve">An INVOICE is written by a </w:t>
      </w:r>
      <w:proofErr w:type="spellStart"/>
      <w:r w:rsidRPr="00735791">
        <w:rPr>
          <w:b/>
          <w:bCs/>
        </w:rPr>
        <w:t>SALESREP</w:t>
      </w:r>
      <w:proofErr w:type="spellEnd"/>
      <w:r w:rsidRPr="00735791">
        <w:rPr>
          <w:b/>
          <w:bCs/>
        </w:rPr>
        <w:t>. Each sales representative can write many invoices, but each invoice is written by a single sales representative.</w:t>
      </w:r>
    </w:p>
    <w:p w14:paraId="65BFDED7" w14:textId="77777777" w:rsidR="00735791" w:rsidRPr="00735791" w:rsidRDefault="00735791" w:rsidP="00735791">
      <w:pPr>
        <w:pStyle w:val="ListBullet"/>
        <w:rPr>
          <w:b/>
          <w:bCs/>
        </w:rPr>
      </w:pPr>
      <w:r w:rsidRPr="00735791">
        <w:rPr>
          <w:b/>
          <w:bCs/>
        </w:rPr>
        <w:t>The INVOICE is written for a single CUSTOMER. However, each customer can have many invoices.</w:t>
      </w:r>
    </w:p>
    <w:p w14:paraId="3CB97A87" w14:textId="0C604EE8" w:rsidR="00735791" w:rsidRPr="00735791" w:rsidRDefault="00735791" w:rsidP="00735791">
      <w:pPr>
        <w:pStyle w:val="ListBullet"/>
        <w:rPr>
          <w:b/>
          <w:bCs/>
        </w:rPr>
      </w:pPr>
      <w:r w:rsidRPr="00735791">
        <w:rPr>
          <w:b/>
          <w:bCs/>
        </w:rPr>
        <w:t>An INVOICE can include many detail lines (LINE), each of which describes one product bought by the customer.</w:t>
      </w:r>
    </w:p>
    <w:p w14:paraId="1D746B7B" w14:textId="0CD4BFAA" w:rsidR="00735791" w:rsidRDefault="00735791" w:rsidP="00735791">
      <w:pPr>
        <w:pStyle w:val="ListBullet"/>
        <w:rPr>
          <w:b/>
          <w:bCs/>
        </w:rPr>
      </w:pPr>
      <w:r w:rsidRPr="00735791">
        <w:rPr>
          <w:b/>
          <w:bCs/>
        </w:rPr>
        <w:t>The product information is stored in a PRODUCT entity. • The product’s vendor information is found in a VENDOR entity</w:t>
      </w:r>
    </w:p>
    <w:p w14:paraId="58C9A344" w14:textId="0F00E369" w:rsidR="00735791" w:rsidRPr="00735791" w:rsidRDefault="00735791" w:rsidP="00735791">
      <w:r>
        <w:rPr>
          <w:noProof/>
        </w:rPr>
        <w:lastRenderedPageBreak/>
        <w:drawing>
          <wp:inline distT="0" distB="0" distL="0" distR="0" wp14:anchorId="3020EECB" wp14:editId="68F3672D">
            <wp:extent cx="6400800" cy="451866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791" w:rsidRPr="00735791" w:rsidSect="007766B6">
      <w:pgSz w:w="12240" w:h="15840" w:code="1"/>
      <w:pgMar w:top="994" w:right="1080" w:bottom="720" w:left="1080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44F16" w14:textId="77777777" w:rsidR="007E0DD6" w:rsidRDefault="007E0DD6" w:rsidP="00A63A6C">
      <w:pPr>
        <w:spacing w:after="0" w:line="240" w:lineRule="auto"/>
      </w:pPr>
      <w:r>
        <w:separator/>
      </w:r>
    </w:p>
  </w:endnote>
  <w:endnote w:type="continuationSeparator" w:id="0">
    <w:p w14:paraId="5D0CFAE3" w14:textId="77777777" w:rsidR="007E0DD6" w:rsidRDefault="007E0DD6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FA268F" w14:textId="77777777" w:rsidR="007E0DD6" w:rsidRDefault="007E0DD6" w:rsidP="00A63A6C">
      <w:pPr>
        <w:spacing w:after="0" w:line="240" w:lineRule="auto"/>
      </w:pPr>
      <w:r>
        <w:separator/>
      </w:r>
    </w:p>
  </w:footnote>
  <w:footnote w:type="continuationSeparator" w:id="0">
    <w:p w14:paraId="39DD473F" w14:textId="77777777" w:rsidR="007E0DD6" w:rsidRDefault="007E0DD6" w:rsidP="00A63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05478D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B2A40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DA56D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309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FC49D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06A4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7A202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9C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1A6C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4A28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B47D3F"/>
    <w:multiLevelType w:val="hybridMultilevel"/>
    <w:tmpl w:val="0E9835CA"/>
    <w:lvl w:ilvl="0" w:tplc="2180AE0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DE3384"/>
    <w:multiLevelType w:val="hybridMultilevel"/>
    <w:tmpl w:val="21BA4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4E5076"/>
    <w:multiLevelType w:val="hybridMultilevel"/>
    <w:tmpl w:val="971CA104"/>
    <w:lvl w:ilvl="0" w:tplc="02946442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8BC342A"/>
    <w:multiLevelType w:val="hybridMultilevel"/>
    <w:tmpl w:val="2AD222D8"/>
    <w:lvl w:ilvl="0" w:tplc="AA0285CC">
      <w:start w:val="1"/>
      <w:numFmt w:val="bullet"/>
      <w:pStyle w:val="List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3234A7"/>
    <w:multiLevelType w:val="hybridMultilevel"/>
    <w:tmpl w:val="4F3C02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14756E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5"/>
  </w:num>
  <w:num w:numId="4">
    <w:abstractNumId w:val="9"/>
  </w:num>
  <w:num w:numId="5">
    <w:abstractNumId w:val="10"/>
  </w:num>
  <w:num w:numId="6">
    <w:abstractNumId w:val="13"/>
  </w:num>
  <w:num w:numId="7">
    <w:abstractNumId w:val="1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6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removePersonalInformation/>
  <w:removeDateAndTime/>
  <w:proofState w:spelling="clean" w:grammar="clean"/>
  <w:attachedTemplate r:id="rId1"/>
  <w:stylePaneFormatFilter w:val="1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NK0FALYE3fMtAAAA"/>
  </w:docVars>
  <w:rsids>
    <w:rsidRoot w:val="002F3064"/>
    <w:rsid w:val="00002642"/>
    <w:rsid w:val="0001487E"/>
    <w:rsid w:val="0001638A"/>
    <w:rsid w:val="00024F90"/>
    <w:rsid w:val="0002620A"/>
    <w:rsid w:val="0002712F"/>
    <w:rsid w:val="000344AD"/>
    <w:rsid w:val="00037F6E"/>
    <w:rsid w:val="00042C6A"/>
    <w:rsid w:val="00047CE7"/>
    <w:rsid w:val="000516BB"/>
    <w:rsid w:val="000529F1"/>
    <w:rsid w:val="00053705"/>
    <w:rsid w:val="0005379A"/>
    <w:rsid w:val="000572DD"/>
    <w:rsid w:val="0006324A"/>
    <w:rsid w:val="00084FF8"/>
    <w:rsid w:val="0008671B"/>
    <w:rsid w:val="00087ED6"/>
    <w:rsid w:val="000B3301"/>
    <w:rsid w:val="000B3B89"/>
    <w:rsid w:val="000B451E"/>
    <w:rsid w:val="000D199E"/>
    <w:rsid w:val="000E0B2C"/>
    <w:rsid w:val="000E78B1"/>
    <w:rsid w:val="000F323E"/>
    <w:rsid w:val="001237B0"/>
    <w:rsid w:val="0012479D"/>
    <w:rsid w:val="001401F6"/>
    <w:rsid w:val="00146542"/>
    <w:rsid w:val="00166D3B"/>
    <w:rsid w:val="00174D0F"/>
    <w:rsid w:val="00197414"/>
    <w:rsid w:val="001B3360"/>
    <w:rsid w:val="001B73FC"/>
    <w:rsid w:val="001D0736"/>
    <w:rsid w:val="001E2618"/>
    <w:rsid w:val="001F494C"/>
    <w:rsid w:val="001F5C05"/>
    <w:rsid w:val="001F7BC5"/>
    <w:rsid w:val="002119B2"/>
    <w:rsid w:val="0021311F"/>
    <w:rsid w:val="00220B9B"/>
    <w:rsid w:val="0022760F"/>
    <w:rsid w:val="00255ED4"/>
    <w:rsid w:val="00256FE5"/>
    <w:rsid w:val="002669F8"/>
    <w:rsid w:val="0028265E"/>
    <w:rsid w:val="00290E4F"/>
    <w:rsid w:val="002963BF"/>
    <w:rsid w:val="002A0A36"/>
    <w:rsid w:val="002A4639"/>
    <w:rsid w:val="002B4439"/>
    <w:rsid w:val="002E700F"/>
    <w:rsid w:val="002F21B6"/>
    <w:rsid w:val="002F3064"/>
    <w:rsid w:val="002F517F"/>
    <w:rsid w:val="00301FAA"/>
    <w:rsid w:val="00310C8A"/>
    <w:rsid w:val="003129F0"/>
    <w:rsid w:val="00320798"/>
    <w:rsid w:val="0032122F"/>
    <w:rsid w:val="00327A7B"/>
    <w:rsid w:val="0033160C"/>
    <w:rsid w:val="00332026"/>
    <w:rsid w:val="00333AAD"/>
    <w:rsid w:val="00333F79"/>
    <w:rsid w:val="0033767E"/>
    <w:rsid w:val="00346FEB"/>
    <w:rsid w:val="003A290D"/>
    <w:rsid w:val="003B4B46"/>
    <w:rsid w:val="003C2F6B"/>
    <w:rsid w:val="003D0860"/>
    <w:rsid w:val="003D7B43"/>
    <w:rsid w:val="003E3496"/>
    <w:rsid w:val="003E3993"/>
    <w:rsid w:val="003E7742"/>
    <w:rsid w:val="003F234D"/>
    <w:rsid w:val="003F76E8"/>
    <w:rsid w:val="00451612"/>
    <w:rsid w:val="00475E10"/>
    <w:rsid w:val="004A7CCE"/>
    <w:rsid w:val="004C0C3F"/>
    <w:rsid w:val="004C2EAA"/>
    <w:rsid w:val="004C43D2"/>
    <w:rsid w:val="004C6B8A"/>
    <w:rsid w:val="004E4BD9"/>
    <w:rsid w:val="004E5762"/>
    <w:rsid w:val="004F68E1"/>
    <w:rsid w:val="00503CB7"/>
    <w:rsid w:val="00504A21"/>
    <w:rsid w:val="00506419"/>
    <w:rsid w:val="00506E3F"/>
    <w:rsid w:val="00522DD6"/>
    <w:rsid w:val="00533DB7"/>
    <w:rsid w:val="00535FAC"/>
    <w:rsid w:val="00561D22"/>
    <w:rsid w:val="005729DE"/>
    <w:rsid w:val="005873D8"/>
    <w:rsid w:val="00593F53"/>
    <w:rsid w:val="005978FD"/>
    <w:rsid w:val="005A20B8"/>
    <w:rsid w:val="005A586E"/>
    <w:rsid w:val="005B1DED"/>
    <w:rsid w:val="005B275C"/>
    <w:rsid w:val="005B6BBD"/>
    <w:rsid w:val="005E456A"/>
    <w:rsid w:val="005F1795"/>
    <w:rsid w:val="005F4B01"/>
    <w:rsid w:val="005F7996"/>
    <w:rsid w:val="00601D66"/>
    <w:rsid w:val="00617F7D"/>
    <w:rsid w:val="00621ED9"/>
    <w:rsid w:val="00627615"/>
    <w:rsid w:val="00642B92"/>
    <w:rsid w:val="0064312D"/>
    <w:rsid w:val="0064393B"/>
    <w:rsid w:val="006703C5"/>
    <w:rsid w:val="006862E7"/>
    <w:rsid w:val="006960F4"/>
    <w:rsid w:val="006A2477"/>
    <w:rsid w:val="006A3A69"/>
    <w:rsid w:val="006B6D4B"/>
    <w:rsid w:val="006C3B75"/>
    <w:rsid w:val="006E57A8"/>
    <w:rsid w:val="00716D4F"/>
    <w:rsid w:val="00723BEA"/>
    <w:rsid w:val="00735791"/>
    <w:rsid w:val="00737A4C"/>
    <w:rsid w:val="007574CB"/>
    <w:rsid w:val="0076342B"/>
    <w:rsid w:val="00772A00"/>
    <w:rsid w:val="007766B6"/>
    <w:rsid w:val="007831F1"/>
    <w:rsid w:val="0079776A"/>
    <w:rsid w:val="007B24EC"/>
    <w:rsid w:val="007C106A"/>
    <w:rsid w:val="007C21D8"/>
    <w:rsid w:val="007E0DD6"/>
    <w:rsid w:val="007E10BC"/>
    <w:rsid w:val="007E3857"/>
    <w:rsid w:val="007F19C0"/>
    <w:rsid w:val="007F250D"/>
    <w:rsid w:val="007F5395"/>
    <w:rsid w:val="008178B9"/>
    <w:rsid w:val="00823670"/>
    <w:rsid w:val="00833198"/>
    <w:rsid w:val="00841014"/>
    <w:rsid w:val="00846719"/>
    <w:rsid w:val="008546A8"/>
    <w:rsid w:val="00857787"/>
    <w:rsid w:val="00857D3B"/>
    <w:rsid w:val="00864509"/>
    <w:rsid w:val="0088046D"/>
    <w:rsid w:val="00885BC3"/>
    <w:rsid w:val="00890582"/>
    <w:rsid w:val="008A62F6"/>
    <w:rsid w:val="008C3979"/>
    <w:rsid w:val="008C770D"/>
    <w:rsid w:val="008E0946"/>
    <w:rsid w:val="008E7F34"/>
    <w:rsid w:val="008F1A07"/>
    <w:rsid w:val="008F2B87"/>
    <w:rsid w:val="0090464F"/>
    <w:rsid w:val="00922B8C"/>
    <w:rsid w:val="00922FCD"/>
    <w:rsid w:val="00942644"/>
    <w:rsid w:val="00956EA0"/>
    <w:rsid w:val="00957514"/>
    <w:rsid w:val="00960759"/>
    <w:rsid w:val="009634E9"/>
    <w:rsid w:val="00965DF5"/>
    <w:rsid w:val="009802BB"/>
    <w:rsid w:val="009A3397"/>
    <w:rsid w:val="009D472B"/>
    <w:rsid w:val="009E2ECF"/>
    <w:rsid w:val="009F4FE7"/>
    <w:rsid w:val="00A05179"/>
    <w:rsid w:val="00A42FBA"/>
    <w:rsid w:val="00A57E76"/>
    <w:rsid w:val="00A618B4"/>
    <w:rsid w:val="00A63A6C"/>
    <w:rsid w:val="00A7782A"/>
    <w:rsid w:val="00A84C0D"/>
    <w:rsid w:val="00AB538E"/>
    <w:rsid w:val="00AC353D"/>
    <w:rsid w:val="00AE6FF4"/>
    <w:rsid w:val="00B060F1"/>
    <w:rsid w:val="00B069D9"/>
    <w:rsid w:val="00B0794A"/>
    <w:rsid w:val="00B07FC3"/>
    <w:rsid w:val="00B12B10"/>
    <w:rsid w:val="00B12DC4"/>
    <w:rsid w:val="00B225C1"/>
    <w:rsid w:val="00B31872"/>
    <w:rsid w:val="00B37CAC"/>
    <w:rsid w:val="00BA3018"/>
    <w:rsid w:val="00BB3814"/>
    <w:rsid w:val="00BB7CCE"/>
    <w:rsid w:val="00BD1E31"/>
    <w:rsid w:val="00BE0849"/>
    <w:rsid w:val="00BE0D18"/>
    <w:rsid w:val="00C01388"/>
    <w:rsid w:val="00C034E4"/>
    <w:rsid w:val="00C11723"/>
    <w:rsid w:val="00C43E03"/>
    <w:rsid w:val="00C44989"/>
    <w:rsid w:val="00C6044C"/>
    <w:rsid w:val="00C72438"/>
    <w:rsid w:val="00C8064E"/>
    <w:rsid w:val="00C86B2A"/>
    <w:rsid w:val="00C97BBF"/>
    <w:rsid w:val="00CB0F75"/>
    <w:rsid w:val="00CB1BEB"/>
    <w:rsid w:val="00CB26A5"/>
    <w:rsid w:val="00CB43CD"/>
    <w:rsid w:val="00CB7AC7"/>
    <w:rsid w:val="00CD2A19"/>
    <w:rsid w:val="00CD7B1F"/>
    <w:rsid w:val="00CE4711"/>
    <w:rsid w:val="00CE77F2"/>
    <w:rsid w:val="00CF02EE"/>
    <w:rsid w:val="00D1081A"/>
    <w:rsid w:val="00D11C01"/>
    <w:rsid w:val="00D42475"/>
    <w:rsid w:val="00D528B9"/>
    <w:rsid w:val="00D74C75"/>
    <w:rsid w:val="00D76D7F"/>
    <w:rsid w:val="00D91887"/>
    <w:rsid w:val="00DB1878"/>
    <w:rsid w:val="00DB5DAB"/>
    <w:rsid w:val="00DC49B0"/>
    <w:rsid w:val="00DD402D"/>
    <w:rsid w:val="00DD58CC"/>
    <w:rsid w:val="00DE03FC"/>
    <w:rsid w:val="00DE2F2B"/>
    <w:rsid w:val="00DE3223"/>
    <w:rsid w:val="00DE456D"/>
    <w:rsid w:val="00DE6CD4"/>
    <w:rsid w:val="00DF43F5"/>
    <w:rsid w:val="00E203D4"/>
    <w:rsid w:val="00E33FB2"/>
    <w:rsid w:val="00E403F2"/>
    <w:rsid w:val="00E43389"/>
    <w:rsid w:val="00E54642"/>
    <w:rsid w:val="00E55D11"/>
    <w:rsid w:val="00E6258B"/>
    <w:rsid w:val="00E70F96"/>
    <w:rsid w:val="00E77529"/>
    <w:rsid w:val="00E819C5"/>
    <w:rsid w:val="00E831D1"/>
    <w:rsid w:val="00E91500"/>
    <w:rsid w:val="00E94F13"/>
    <w:rsid w:val="00EA79BE"/>
    <w:rsid w:val="00EC4C5D"/>
    <w:rsid w:val="00EC6438"/>
    <w:rsid w:val="00EE76D2"/>
    <w:rsid w:val="00EF1E0D"/>
    <w:rsid w:val="00EF570D"/>
    <w:rsid w:val="00F13E0F"/>
    <w:rsid w:val="00F23BA4"/>
    <w:rsid w:val="00F42E7A"/>
    <w:rsid w:val="00F4446C"/>
    <w:rsid w:val="00F4640E"/>
    <w:rsid w:val="00F67BFA"/>
    <w:rsid w:val="00F75750"/>
    <w:rsid w:val="00FA0217"/>
    <w:rsid w:val="00FC071C"/>
    <w:rsid w:val="00FC0730"/>
    <w:rsid w:val="00FC0B63"/>
    <w:rsid w:val="00FC444A"/>
    <w:rsid w:val="00FD6126"/>
    <w:rsid w:val="00FE250E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CC65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BAB7B4" w:themeColor="text1" w:themeTint="A6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BFA"/>
    <w:pPr>
      <w:jc w:val="both"/>
    </w:pPr>
    <w:rPr>
      <w:rFonts w:ascii="Tw Cen MT" w:hAnsi="Tw Cen MT"/>
      <w:color w:val="auto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06419"/>
    <w:pPr>
      <w:keepNext/>
      <w:keepLines/>
      <w:outlineLvl w:val="0"/>
    </w:pPr>
    <w:rPr>
      <w:rFonts w:asciiTheme="majorHAnsi" w:eastAsiaTheme="majorEastAsia" w:hAnsiTheme="majorHAnsi" w:cs="Calibri"/>
      <w:b/>
      <w:bCs/>
      <w:color w:val="14756E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174D0F"/>
    <w:pPr>
      <w:ind w:firstLine="720"/>
      <w:outlineLvl w:val="1"/>
    </w:pPr>
    <w:rPr>
      <w:b/>
      <w:bCs/>
      <w:szCs w:val="40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BA3018"/>
    <w:pPr>
      <w:keepNext/>
      <w:keepLines/>
      <w:ind w:firstLine="144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semiHidden/>
    <w:rsid w:val="004E5762"/>
    <w:pPr>
      <w:ind w:left="720"/>
      <w:contextualSpacing/>
    </w:pPr>
    <w:rPr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74D0F"/>
    <w:rPr>
      <w:rFonts w:ascii="Tw Cen MT" w:hAnsi="Tw Cen MT"/>
      <w:b/>
      <w:bCs/>
      <w:color w:val="auto"/>
      <w:sz w:val="28"/>
      <w:szCs w:val="40"/>
    </w:rPr>
  </w:style>
  <w:style w:type="paragraph" w:styleId="Header">
    <w:name w:val="header"/>
    <w:basedOn w:val="Normal"/>
    <w:link w:val="Header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  <w:rPr>
      <w:sz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4312D"/>
  </w:style>
  <w:style w:type="paragraph" w:styleId="Footer">
    <w:name w:val="footer"/>
    <w:basedOn w:val="Normal"/>
    <w:link w:val="Footer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64312D"/>
  </w:style>
  <w:style w:type="paragraph" w:styleId="Title">
    <w:name w:val="Title"/>
    <w:basedOn w:val="Normal"/>
    <w:next w:val="Normal"/>
    <w:link w:val="TitleChar"/>
    <w:uiPriority w:val="10"/>
    <w:qFormat/>
    <w:rsid w:val="00D528B9"/>
    <w:pPr>
      <w:spacing w:line="192" w:lineRule="auto"/>
      <w:contextualSpacing/>
    </w:pPr>
    <w:rPr>
      <w:rFonts w:asciiTheme="majorHAnsi" w:eastAsiaTheme="majorEastAsia" w:hAnsiTheme="majorHAnsi" w:cstheme="majorBidi"/>
      <w:color w:val="3B3937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8B9"/>
    <w:rPr>
      <w:rFonts w:asciiTheme="majorHAnsi" w:eastAsiaTheme="majorEastAsia" w:hAnsiTheme="majorHAnsi" w:cstheme="majorBidi"/>
      <w:color w:val="3B3937" w:themeColor="background1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DE3223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8B9"/>
    <w:pPr>
      <w:numPr>
        <w:ilvl w:val="1"/>
      </w:numPr>
      <w:spacing w:line="192" w:lineRule="auto"/>
    </w:pPr>
    <w:rPr>
      <w:rFonts w:asciiTheme="majorHAnsi" w:eastAsiaTheme="minorEastAsia" w:hAnsiTheme="majorHAnsi"/>
      <w:b/>
      <w:color w:val="3B3937" w:themeColor="background1"/>
      <w:sz w:val="160"/>
    </w:rPr>
  </w:style>
  <w:style w:type="character" w:customStyle="1" w:styleId="SubtitleChar">
    <w:name w:val="Subtitle Char"/>
    <w:basedOn w:val="DefaultParagraphFont"/>
    <w:link w:val="Subtitle"/>
    <w:uiPriority w:val="11"/>
    <w:rsid w:val="00D528B9"/>
    <w:rPr>
      <w:rFonts w:asciiTheme="majorHAnsi" w:eastAsiaTheme="minorEastAsia" w:hAnsiTheme="majorHAnsi"/>
      <w:b/>
      <w:color w:val="3B3937" w:themeColor="background1"/>
      <w:sz w:val="160"/>
    </w:rPr>
  </w:style>
  <w:style w:type="paragraph" w:customStyle="1" w:styleId="Introduction">
    <w:name w:val="Introduction"/>
    <w:basedOn w:val="Normal"/>
    <w:next w:val="Normal"/>
    <w:link w:val="IntroductionChar"/>
    <w:uiPriority w:val="12"/>
    <w:qFormat/>
    <w:rsid w:val="00D528B9"/>
    <w:pPr>
      <w:spacing w:before="240"/>
    </w:pPr>
    <w:rPr>
      <w:sz w:val="32"/>
      <w:szCs w:val="32"/>
    </w:rPr>
  </w:style>
  <w:style w:type="paragraph" w:customStyle="1" w:styleId="Author">
    <w:name w:val="Author"/>
    <w:basedOn w:val="Normal"/>
    <w:next w:val="Normal"/>
    <w:link w:val="AuthorChar"/>
    <w:uiPriority w:val="12"/>
    <w:qFormat/>
    <w:rsid w:val="0001638A"/>
    <w:rPr>
      <w:sz w:val="24"/>
    </w:rPr>
  </w:style>
  <w:style w:type="character" w:customStyle="1" w:styleId="IntroductionChar">
    <w:name w:val="Introduction Char"/>
    <w:basedOn w:val="DefaultParagraphFont"/>
    <w:link w:val="Introduction"/>
    <w:uiPriority w:val="12"/>
    <w:rsid w:val="00D528B9"/>
    <w:rPr>
      <w:color w:val="auto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06419"/>
    <w:rPr>
      <w:rFonts w:asciiTheme="majorHAnsi" w:eastAsiaTheme="majorEastAsia" w:hAnsiTheme="majorHAnsi" w:cs="Calibri"/>
      <w:b/>
      <w:bCs/>
      <w:color w:val="14756E" w:themeColor="accent1"/>
      <w:sz w:val="40"/>
      <w:szCs w:val="32"/>
    </w:rPr>
  </w:style>
  <w:style w:type="character" w:customStyle="1" w:styleId="AuthorChar">
    <w:name w:val="Author Char"/>
    <w:basedOn w:val="DefaultParagraphFont"/>
    <w:link w:val="Author"/>
    <w:uiPriority w:val="12"/>
    <w:rsid w:val="0064312D"/>
    <w:rPr>
      <w:color w:val="auto"/>
    </w:rPr>
  </w:style>
  <w:style w:type="paragraph" w:styleId="Quote">
    <w:name w:val="Quote"/>
    <w:basedOn w:val="Quote8"/>
    <w:next w:val="Normal"/>
    <w:link w:val="QuoteChar"/>
    <w:uiPriority w:val="29"/>
    <w:qFormat/>
    <w:rsid w:val="009802BB"/>
    <w:rPr>
      <w:color w:val="3B3937" w:themeColor="background1"/>
      <w:szCs w:val="36"/>
    </w:rPr>
  </w:style>
  <w:style w:type="character" w:customStyle="1" w:styleId="QuoteChar">
    <w:name w:val="Quote Char"/>
    <w:basedOn w:val="DefaultParagraphFont"/>
    <w:link w:val="Quote"/>
    <w:uiPriority w:val="29"/>
    <w:rsid w:val="009802BB"/>
    <w:rPr>
      <w:i/>
      <w:color w:val="3B3937" w:themeColor="background1"/>
      <w:sz w:val="36"/>
      <w:szCs w:val="36"/>
    </w:rPr>
  </w:style>
  <w:style w:type="paragraph" w:customStyle="1" w:styleId="Quote2">
    <w:name w:val="Quote 2"/>
    <w:basedOn w:val="Normal"/>
    <w:next w:val="Normal"/>
    <w:link w:val="Quote2Char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3B3937" w:themeColor="background1"/>
      <w:sz w:val="36"/>
      <w:szCs w:val="36"/>
    </w:rPr>
  </w:style>
  <w:style w:type="paragraph" w:customStyle="1" w:styleId="ChapterTitle">
    <w:name w:val="Chapter Title"/>
    <w:basedOn w:val="Normal"/>
    <w:next w:val="Normal"/>
    <w:link w:val="ChapterTitleChar"/>
    <w:uiPriority w:val="13"/>
    <w:qFormat/>
    <w:rsid w:val="00D528B9"/>
    <w:pPr>
      <w:spacing w:line="192" w:lineRule="auto"/>
    </w:pPr>
    <w:rPr>
      <w:rFonts w:asciiTheme="majorHAnsi" w:hAnsiTheme="majorHAnsi"/>
      <w:b/>
      <w:bCs/>
      <w:color w:val="3B3937" w:themeColor="background1"/>
      <w:spacing w:val="-40"/>
      <w:sz w:val="144"/>
      <w:szCs w:val="180"/>
    </w:rPr>
  </w:style>
  <w:style w:type="character" w:customStyle="1" w:styleId="Quote2Char">
    <w:name w:val="Quote 2 Char"/>
    <w:basedOn w:val="DefaultParagraphFont"/>
    <w:link w:val="Quote2"/>
    <w:uiPriority w:val="29"/>
    <w:rsid w:val="00333AAD"/>
    <w:rPr>
      <w:i/>
      <w:iCs/>
      <w:color w:val="3B3937" w:themeColor="background1"/>
      <w:sz w:val="36"/>
      <w:szCs w:val="36"/>
    </w:rPr>
  </w:style>
  <w:style w:type="paragraph" w:styleId="ListBullet">
    <w:name w:val="List Bullet"/>
    <w:basedOn w:val="ListParagraph"/>
    <w:autoRedefine/>
    <w:uiPriority w:val="99"/>
    <w:qFormat/>
    <w:rsid w:val="00960759"/>
    <w:pPr>
      <w:numPr>
        <w:numId w:val="3"/>
      </w:numPr>
    </w:pPr>
    <w:rPr>
      <w:sz w:val="28"/>
    </w:rPr>
  </w:style>
  <w:style w:type="character" w:customStyle="1" w:styleId="ChapterTitleChar">
    <w:name w:val="Chapter Title Char"/>
    <w:basedOn w:val="DefaultParagraphFont"/>
    <w:link w:val="ChapterTitle"/>
    <w:uiPriority w:val="13"/>
    <w:rsid w:val="00D528B9"/>
    <w:rPr>
      <w:rFonts w:asciiTheme="majorHAnsi" w:hAnsiTheme="majorHAnsi"/>
      <w:b/>
      <w:bCs/>
      <w:color w:val="3B3937" w:themeColor="background1"/>
      <w:spacing w:val="-40"/>
      <w:sz w:val="144"/>
      <w:szCs w:val="180"/>
    </w:rPr>
  </w:style>
  <w:style w:type="table" w:styleId="TableGrid">
    <w:name w:val="Table Grid"/>
    <w:basedOn w:val="TableNormal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ote3">
    <w:name w:val="Quote 3"/>
    <w:basedOn w:val="Normal"/>
    <w:next w:val="Normal"/>
    <w:link w:val="Quote3Char"/>
    <w:uiPriority w:val="29"/>
    <w:qFormat/>
    <w:rsid w:val="009802BB"/>
    <w:rPr>
      <w:rFonts w:asciiTheme="majorHAnsi" w:hAnsiTheme="majorHAnsi"/>
      <w:b/>
      <w:bCs/>
      <w:noProof/>
      <w:sz w:val="36"/>
      <w:szCs w:val="36"/>
    </w:rPr>
  </w:style>
  <w:style w:type="character" w:styleId="Strong">
    <w:name w:val="Strong"/>
    <w:basedOn w:val="DefaultParagraphFont"/>
    <w:uiPriority w:val="22"/>
    <w:rsid w:val="00BE0D18"/>
    <w:rPr>
      <w:b/>
      <w:bCs/>
    </w:rPr>
  </w:style>
  <w:style w:type="character" w:customStyle="1" w:styleId="Quote3Char">
    <w:name w:val="Quote 3 Char"/>
    <w:basedOn w:val="DefaultParagraphFont"/>
    <w:link w:val="Quote3"/>
    <w:uiPriority w:val="29"/>
    <w:rsid w:val="009802BB"/>
    <w:rPr>
      <w:rFonts w:asciiTheme="majorHAnsi" w:hAnsiTheme="majorHAnsi"/>
      <w:b/>
      <w:bCs/>
      <w:noProof/>
      <w:sz w:val="36"/>
      <w:szCs w:val="36"/>
    </w:rPr>
  </w:style>
  <w:style w:type="paragraph" w:customStyle="1" w:styleId="Quote4">
    <w:name w:val="Quote 4"/>
    <w:basedOn w:val="Normal"/>
    <w:next w:val="Normal"/>
    <w:link w:val="Quote4Char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sz w:val="52"/>
    </w:rPr>
  </w:style>
  <w:style w:type="paragraph" w:styleId="Caption">
    <w:name w:val="caption"/>
    <w:basedOn w:val="Normal"/>
    <w:next w:val="Normal"/>
    <w:autoRedefine/>
    <w:uiPriority w:val="35"/>
    <w:qFormat/>
    <w:rsid w:val="00735791"/>
    <w:pPr>
      <w:spacing w:after="200" w:line="240" w:lineRule="auto"/>
    </w:pPr>
    <w:rPr>
      <w:iCs/>
      <w:sz w:val="24"/>
      <w:szCs w:val="18"/>
    </w:rPr>
  </w:style>
  <w:style w:type="character" w:customStyle="1" w:styleId="Quote4Char">
    <w:name w:val="Quote 4 Char"/>
    <w:basedOn w:val="DefaultParagraphFont"/>
    <w:link w:val="Quote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Quote5">
    <w:name w:val="Quote 5"/>
    <w:basedOn w:val="Normal"/>
    <w:next w:val="Normal"/>
    <w:link w:val="Quote5Char"/>
    <w:uiPriority w:val="29"/>
    <w:qFormat/>
    <w:rsid w:val="00333AAD"/>
    <w:rPr>
      <w:i/>
      <w:sz w:val="44"/>
      <w:szCs w:val="44"/>
    </w:rPr>
  </w:style>
  <w:style w:type="paragraph" w:customStyle="1" w:styleId="Caption2">
    <w:name w:val="Caption 2"/>
    <w:basedOn w:val="Normal"/>
    <w:next w:val="Normal"/>
    <w:link w:val="Caption2Char"/>
    <w:uiPriority w:val="99"/>
    <w:qFormat/>
    <w:rsid w:val="00E403F2"/>
    <w:rPr>
      <w:sz w:val="14"/>
    </w:rPr>
  </w:style>
  <w:style w:type="character" w:customStyle="1" w:styleId="Quote5Char">
    <w:name w:val="Quote 5 Char"/>
    <w:basedOn w:val="DefaultParagraphFont"/>
    <w:link w:val="Quote5"/>
    <w:uiPriority w:val="29"/>
    <w:rsid w:val="00333AAD"/>
    <w:rPr>
      <w:i/>
      <w:sz w:val="44"/>
      <w:szCs w:val="44"/>
    </w:rPr>
  </w:style>
  <w:style w:type="paragraph" w:customStyle="1" w:styleId="Quote6">
    <w:name w:val="Quote 6"/>
    <w:basedOn w:val="Normal"/>
    <w:next w:val="Normal"/>
    <w:link w:val="Quote6Char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Caption2Char">
    <w:name w:val="Caption 2 Char"/>
    <w:basedOn w:val="DefaultParagraphFont"/>
    <w:link w:val="Caption2"/>
    <w:uiPriority w:val="99"/>
    <w:rsid w:val="00E403F2"/>
    <w:rPr>
      <w:sz w:val="14"/>
    </w:rPr>
  </w:style>
  <w:style w:type="paragraph" w:customStyle="1" w:styleId="Quote7">
    <w:name w:val="Quote 7"/>
    <w:basedOn w:val="Normal"/>
    <w:next w:val="Normal"/>
    <w:link w:val="Quote7Char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3B3937" w:themeColor="background1"/>
      <w:sz w:val="32"/>
      <w:szCs w:val="28"/>
    </w:rPr>
  </w:style>
  <w:style w:type="character" w:customStyle="1" w:styleId="Quote6Char">
    <w:name w:val="Quote 6 Char"/>
    <w:basedOn w:val="DefaultParagraphFont"/>
    <w:link w:val="Quote6"/>
    <w:uiPriority w:val="29"/>
    <w:rsid w:val="0064312D"/>
    <w:rPr>
      <w:color w:val="14756E" w:themeColor="accent1"/>
      <w:sz w:val="44"/>
      <w:szCs w:val="44"/>
    </w:rPr>
  </w:style>
  <w:style w:type="character" w:styleId="IntenseReference">
    <w:name w:val="Intense Reference"/>
    <w:basedOn w:val="DefaultParagraphFont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Quote7Char">
    <w:name w:val="Quote 7 Char"/>
    <w:basedOn w:val="DefaultParagraphFont"/>
    <w:link w:val="Quote7"/>
    <w:uiPriority w:val="29"/>
    <w:rsid w:val="00475E10"/>
    <w:rPr>
      <w:i/>
      <w:noProof/>
      <w:color w:val="3B3937" w:themeColor="background1"/>
      <w:sz w:val="32"/>
      <w:szCs w:val="28"/>
    </w:rPr>
  </w:style>
  <w:style w:type="paragraph" w:customStyle="1" w:styleId="Quote8">
    <w:name w:val="Quote 8"/>
    <w:basedOn w:val="Quote4"/>
    <w:link w:val="Quote8Char"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Quote8Char">
    <w:name w:val="Quote 8 Char"/>
    <w:basedOn w:val="Quote4Char"/>
    <w:link w:val="Quote8"/>
    <w:rsid w:val="00475E10"/>
    <w:rPr>
      <w:rFonts w:asciiTheme="majorHAnsi" w:hAnsiTheme="majorHAnsi"/>
      <w:i/>
      <w:color w:val="3A3A3A" w:themeColor="accent6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A3018"/>
    <w:rPr>
      <w:rFonts w:asciiTheme="majorHAnsi" w:eastAsiaTheme="majorEastAsia" w:hAnsiTheme="majorHAnsi" w:cstheme="majorBidi"/>
      <w:b/>
      <w:color w:val="auto"/>
      <w:sz w:val="28"/>
      <w:szCs w:val="24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16D4F"/>
    <w:pPr>
      <w:spacing w:after="120" w:line="480" w:lineRule="auto"/>
      <w:ind w:left="360"/>
    </w:pPr>
    <w:rPr>
      <w:sz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716D4F"/>
    <w:rPr>
      <w:color w:val="auto"/>
      <w:sz w:val="24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716D4F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716D4F"/>
    <w:rPr>
      <w:color w:val="auto"/>
      <w:sz w:val="16"/>
      <w:szCs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716D4F"/>
    <w:pPr>
      <w:spacing w:after="120"/>
    </w:pPr>
    <w:rPr>
      <w:sz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16D4F"/>
    <w:rPr>
      <w:color w:val="auto"/>
      <w:sz w:val="24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16D4F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16D4F"/>
    <w:rPr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e\Documents\Custom%20Office%20Templates\UNB%20Assign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96928D"/>
      </a:dk1>
      <a:lt1>
        <a:sysClr val="window" lastClr="3B3937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DDFD2183-E5C6-41AB-B475-FEC325927D6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UNB Assignment Template.dotx</Template>
  <TotalTime>0</TotalTime>
  <Pages>9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2021-02-05T18:15:00Z</dcterms:created>
  <dcterms:modified xsi:type="dcterms:W3CDTF">2021-02-08T03:33:00Z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